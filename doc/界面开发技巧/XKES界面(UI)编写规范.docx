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658C" w:rsidRDefault="00A6658C" w:rsidP="00373B38">
      <w:pPr>
        <w:rPr>
          <w:rFonts w:cs="Calibri"/>
          <w:b/>
          <w:sz w:val="52"/>
          <w:szCs w:val="52"/>
        </w:rPr>
      </w:pPr>
    </w:p>
    <w:p w:rsidR="00A6658C" w:rsidRDefault="00A6658C" w:rsidP="00373B38">
      <w:pPr>
        <w:rPr>
          <w:rFonts w:cs="Calibri"/>
          <w:b/>
          <w:sz w:val="52"/>
          <w:szCs w:val="52"/>
        </w:rPr>
      </w:pPr>
    </w:p>
    <w:p w:rsidR="00A6658C" w:rsidRDefault="00C73EEE" w:rsidP="00373B38">
      <w:pPr>
        <w:rPr>
          <w:rFonts w:cs="Calibri"/>
          <w:b/>
          <w:sz w:val="52"/>
          <w:szCs w:val="52"/>
        </w:rPr>
      </w:pPr>
      <w:r>
        <w:rPr>
          <w:rFonts w:cs="Calibri" w:hint="eastAsia"/>
          <w:b/>
          <w:sz w:val="52"/>
          <w:szCs w:val="52"/>
        </w:rPr>
        <w:t>XKES</w:t>
      </w:r>
      <w:r>
        <w:rPr>
          <w:rFonts w:cs="Calibri" w:hint="eastAsia"/>
          <w:b/>
          <w:sz w:val="52"/>
          <w:szCs w:val="52"/>
        </w:rPr>
        <w:t>基础应用平台</w:t>
      </w:r>
    </w:p>
    <w:p w:rsidR="00ED1B26" w:rsidRDefault="007809A9" w:rsidP="00373B38">
      <w:pPr>
        <w:rPr>
          <w:rFonts w:cs="Calibri"/>
          <w:b/>
          <w:sz w:val="52"/>
          <w:szCs w:val="52"/>
        </w:rPr>
      </w:pPr>
      <w:r>
        <w:rPr>
          <w:rFonts w:cs="Calibri" w:hint="eastAsia"/>
          <w:b/>
          <w:sz w:val="52"/>
          <w:szCs w:val="52"/>
        </w:rPr>
        <w:t>UI</w:t>
      </w:r>
      <w:r>
        <w:rPr>
          <w:rFonts w:cs="Calibri" w:hint="eastAsia"/>
          <w:b/>
          <w:sz w:val="52"/>
          <w:szCs w:val="52"/>
        </w:rPr>
        <w:t>、</w:t>
      </w:r>
      <w:r>
        <w:rPr>
          <w:rFonts w:cs="Calibri" w:hint="eastAsia"/>
          <w:b/>
          <w:sz w:val="52"/>
          <w:szCs w:val="52"/>
        </w:rPr>
        <w:t>UE</w:t>
      </w:r>
      <w:r w:rsidR="00A6658C" w:rsidRPr="00BD4ABD">
        <w:rPr>
          <w:rFonts w:cs="Calibri"/>
          <w:b/>
          <w:sz w:val="52"/>
          <w:szCs w:val="52"/>
        </w:rPr>
        <w:t>规范</w:t>
      </w:r>
    </w:p>
    <w:p w:rsidR="00A6658C" w:rsidRDefault="00A6658C" w:rsidP="00373B38">
      <w:pPr>
        <w:rPr>
          <w:rFonts w:cs="Calibri"/>
          <w:b/>
          <w:sz w:val="52"/>
          <w:szCs w:val="52"/>
        </w:rPr>
      </w:pPr>
    </w:p>
    <w:p w:rsidR="00A6658C" w:rsidRDefault="00A6658C" w:rsidP="00373B38">
      <w:pPr>
        <w:rPr>
          <w:rFonts w:cs="Calibri"/>
          <w:b/>
          <w:sz w:val="52"/>
          <w:szCs w:val="52"/>
        </w:rPr>
      </w:pPr>
    </w:p>
    <w:p w:rsidR="00760923" w:rsidRDefault="00760923" w:rsidP="00373B38">
      <w:pPr>
        <w:rPr>
          <w:rFonts w:cs="Calibri"/>
          <w:b/>
          <w:sz w:val="52"/>
          <w:szCs w:val="52"/>
        </w:rPr>
      </w:pPr>
    </w:p>
    <w:p w:rsidR="00760923" w:rsidRDefault="00760923" w:rsidP="00373B38">
      <w:pPr>
        <w:rPr>
          <w:rFonts w:cs="Calibri"/>
          <w:b/>
          <w:sz w:val="52"/>
          <w:szCs w:val="52"/>
        </w:rPr>
      </w:pPr>
    </w:p>
    <w:p w:rsidR="00760923" w:rsidRDefault="00760923" w:rsidP="00373B38">
      <w:pPr>
        <w:rPr>
          <w:rFonts w:cs="Calibri"/>
          <w:b/>
          <w:sz w:val="52"/>
          <w:szCs w:val="52"/>
        </w:rPr>
      </w:pPr>
    </w:p>
    <w:p w:rsidR="00760923" w:rsidRDefault="00760923" w:rsidP="00373B38">
      <w:pPr>
        <w:rPr>
          <w:rFonts w:cs="Calibri"/>
          <w:b/>
          <w:sz w:val="52"/>
          <w:szCs w:val="52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101"/>
        <w:gridCol w:w="4536"/>
        <w:gridCol w:w="1417"/>
        <w:gridCol w:w="1468"/>
      </w:tblGrid>
      <w:tr w:rsidR="00A6658C" w:rsidRPr="00BD4ABD" w:rsidTr="008A3F7C">
        <w:trPr>
          <w:trHeight w:val="250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A6658C" w:rsidRPr="00BD4ABD" w:rsidRDefault="00A6658C" w:rsidP="008A3F7C">
            <w:pPr>
              <w:widowControl/>
              <w:jc w:val="center"/>
              <w:rPr>
                <w:rFonts w:cs="Calibri"/>
                <w:b/>
                <w:bCs/>
                <w:szCs w:val="21"/>
              </w:rPr>
            </w:pPr>
            <w:r w:rsidRPr="00BD4ABD">
              <w:rPr>
                <w:rFonts w:cs="Calibri"/>
                <w:b/>
                <w:bCs/>
                <w:szCs w:val="21"/>
              </w:rPr>
              <w:t>版本号</w:t>
            </w:r>
          </w:p>
        </w:tc>
        <w:tc>
          <w:tcPr>
            <w:tcW w:w="45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A6658C" w:rsidRPr="00BD4ABD" w:rsidRDefault="00A6658C" w:rsidP="008A3F7C">
            <w:pPr>
              <w:widowControl/>
              <w:jc w:val="center"/>
              <w:rPr>
                <w:rFonts w:cs="Calibri"/>
                <w:b/>
                <w:bCs/>
                <w:szCs w:val="21"/>
              </w:rPr>
            </w:pPr>
            <w:proofErr w:type="gramStart"/>
            <w:r w:rsidRPr="00BD4ABD">
              <w:rPr>
                <w:rFonts w:cs="Calibri"/>
                <w:b/>
                <w:bCs/>
                <w:szCs w:val="21"/>
              </w:rPr>
              <w:t>修定</w:t>
            </w:r>
            <w:proofErr w:type="gramEnd"/>
            <w:r w:rsidRPr="00BD4ABD">
              <w:rPr>
                <w:rFonts w:cs="Calibri"/>
                <w:b/>
                <w:bCs/>
                <w:szCs w:val="21"/>
              </w:rPr>
              <w:t>记录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A6658C" w:rsidRPr="00BD4ABD" w:rsidRDefault="00A6658C" w:rsidP="008A3F7C">
            <w:pPr>
              <w:widowControl/>
              <w:jc w:val="center"/>
              <w:rPr>
                <w:rFonts w:cs="Calibri"/>
                <w:b/>
                <w:bCs/>
                <w:szCs w:val="21"/>
              </w:rPr>
            </w:pPr>
            <w:r w:rsidRPr="00BD4ABD">
              <w:rPr>
                <w:rFonts w:cs="Calibri"/>
                <w:b/>
                <w:bCs/>
                <w:szCs w:val="21"/>
              </w:rPr>
              <w:t>作者</w:t>
            </w:r>
          </w:p>
        </w:tc>
        <w:tc>
          <w:tcPr>
            <w:tcW w:w="14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A6658C" w:rsidRPr="00BD4ABD" w:rsidRDefault="00A6658C" w:rsidP="008A3F7C">
            <w:pPr>
              <w:widowControl/>
              <w:jc w:val="center"/>
              <w:rPr>
                <w:rFonts w:cs="Calibri"/>
                <w:b/>
                <w:bCs/>
                <w:szCs w:val="21"/>
              </w:rPr>
            </w:pPr>
            <w:r w:rsidRPr="00BD4ABD">
              <w:rPr>
                <w:rFonts w:cs="Calibri"/>
                <w:b/>
                <w:bCs/>
                <w:szCs w:val="21"/>
              </w:rPr>
              <w:t>日期</w:t>
            </w:r>
          </w:p>
        </w:tc>
      </w:tr>
      <w:tr w:rsidR="00A6658C" w:rsidRPr="00EC5F97" w:rsidTr="008A3F7C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658C" w:rsidRPr="00EC5F97" w:rsidRDefault="00A6658C" w:rsidP="008A3F7C">
            <w:pPr>
              <w:widowControl/>
              <w:rPr>
                <w:rFonts w:cs="Calibri"/>
                <w:bCs/>
                <w:szCs w:val="21"/>
              </w:rPr>
            </w:pPr>
            <w:r>
              <w:rPr>
                <w:rFonts w:cs="Calibri" w:hint="eastAsia"/>
                <w:bCs/>
                <w:szCs w:val="21"/>
              </w:rPr>
              <w:t>V1.0</w:t>
            </w:r>
          </w:p>
        </w:tc>
        <w:tc>
          <w:tcPr>
            <w:tcW w:w="45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6658C" w:rsidRPr="00EC5F97" w:rsidRDefault="00A6658C" w:rsidP="008A3F7C">
            <w:pPr>
              <w:widowControl/>
              <w:rPr>
                <w:rFonts w:cs="Calibri"/>
                <w:bCs/>
                <w:szCs w:val="21"/>
              </w:rPr>
            </w:pPr>
            <w:r>
              <w:rPr>
                <w:rFonts w:cs="Calibri" w:hint="eastAsia"/>
                <w:bCs/>
                <w:szCs w:val="21"/>
              </w:rPr>
              <w:t>整理编排出</w:t>
            </w:r>
            <w:r>
              <w:rPr>
                <w:rFonts w:cs="Calibri" w:hint="eastAsia"/>
                <w:bCs/>
                <w:szCs w:val="21"/>
              </w:rPr>
              <w:t>V1.0</w:t>
            </w:r>
            <w:r>
              <w:rPr>
                <w:rFonts w:cs="Calibri" w:hint="eastAsia"/>
                <w:bCs/>
                <w:szCs w:val="21"/>
              </w:rPr>
              <w:t>版内容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6658C" w:rsidRPr="00EC5F97" w:rsidRDefault="001B4E9D" w:rsidP="008A3F7C">
            <w:pPr>
              <w:widowControl/>
              <w:jc w:val="center"/>
              <w:rPr>
                <w:rFonts w:cs="Calibri"/>
                <w:bCs/>
                <w:szCs w:val="21"/>
              </w:rPr>
            </w:pPr>
            <w:r>
              <w:rPr>
                <w:rFonts w:cs="Calibri" w:hint="eastAsia"/>
                <w:bCs/>
                <w:szCs w:val="21"/>
              </w:rPr>
              <w:t>LV</w:t>
            </w:r>
          </w:p>
        </w:tc>
        <w:tc>
          <w:tcPr>
            <w:tcW w:w="14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6658C" w:rsidRPr="00EC5F97" w:rsidRDefault="00A6658C" w:rsidP="001B4E9D">
            <w:pPr>
              <w:widowControl/>
              <w:jc w:val="center"/>
              <w:rPr>
                <w:rFonts w:cs="Calibri"/>
                <w:bCs/>
                <w:szCs w:val="21"/>
              </w:rPr>
            </w:pPr>
            <w:r w:rsidRPr="00EC5F97">
              <w:rPr>
                <w:rFonts w:cs="Calibri"/>
                <w:bCs/>
                <w:szCs w:val="21"/>
              </w:rPr>
              <w:t>20</w:t>
            </w:r>
            <w:r w:rsidR="001B4E9D">
              <w:rPr>
                <w:rFonts w:cs="Calibri" w:hint="eastAsia"/>
                <w:bCs/>
                <w:szCs w:val="21"/>
              </w:rPr>
              <w:t>17-4-6</w:t>
            </w:r>
          </w:p>
        </w:tc>
      </w:tr>
      <w:tr w:rsidR="00760923" w:rsidRPr="00EC5F97" w:rsidTr="008A3F7C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60923" w:rsidRDefault="00760923" w:rsidP="008A3F7C">
            <w:pPr>
              <w:widowControl/>
              <w:rPr>
                <w:rFonts w:cs="Calibri"/>
                <w:bCs/>
                <w:szCs w:val="21"/>
              </w:rPr>
            </w:pPr>
          </w:p>
        </w:tc>
        <w:tc>
          <w:tcPr>
            <w:tcW w:w="45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760923" w:rsidRDefault="00760923" w:rsidP="008A3F7C">
            <w:pPr>
              <w:widowControl/>
              <w:rPr>
                <w:rFonts w:cs="Calibri"/>
                <w:bCs/>
                <w:szCs w:val="21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760923" w:rsidRDefault="00760923" w:rsidP="008A3F7C">
            <w:pPr>
              <w:widowControl/>
              <w:jc w:val="center"/>
              <w:rPr>
                <w:rFonts w:cs="Calibri"/>
                <w:bCs/>
                <w:szCs w:val="21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760923" w:rsidRPr="00EC5F97" w:rsidRDefault="00760923" w:rsidP="00A6658C">
            <w:pPr>
              <w:widowControl/>
              <w:jc w:val="center"/>
              <w:rPr>
                <w:rFonts w:cs="Calibri"/>
                <w:bCs/>
                <w:szCs w:val="21"/>
              </w:rPr>
            </w:pPr>
          </w:p>
        </w:tc>
      </w:tr>
      <w:tr w:rsidR="00123AD6" w:rsidRPr="00EC5F97" w:rsidTr="008A3F7C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3AD6" w:rsidRDefault="00123AD6" w:rsidP="008A3F7C">
            <w:pPr>
              <w:widowControl/>
              <w:rPr>
                <w:rFonts w:cs="Calibri"/>
                <w:bCs/>
                <w:szCs w:val="21"/>
              </w:rPr>
            </w:pPr>
          </w:p>
        </w:tc>
        <w:tc>
          <w:tcPr>
            <w:tcW w:w="45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23AD6" w:rsidRDefault="00123AD6" w:rsidP="008A3F7C">
            <w:pPr>
              <w:widowControl/>
              <w:rPr>
                <w:rFonts w:cs="Calibri"/>
                <w:bCs/>
                <w:szCs w:val="21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23AD6" w:rsidRDefault="00123AD6" w:rsidP="008A3F7C">
            <w:pPr>
              <w:widowControl/>
              <w:jc w:val="center"/>
              <w:rPr>
                <w:rFonts w:cs="Calibri"/>
                <w:bCs/>
                <w:szCs w:val="21"/>
              </w:rPr>
            </w:pPr>
          </w:p>
        </w:tc>
        <w:tc>
          <w:tcPr>
            <w:tcW w:w="14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123AD6" w:rsidRDefault="00123AD6" w:rsidP="00A6658C">
            <w:pPr>
              <w:widowControl/>
              <w:jc w:val="center"/>
              <w:rPr>
                <w:rFonts w:cs="Calibri"/>
                <w:bCs/>
                <w:szCs w:val="21"/>
              </w:rPr>
            </w:pPr>
          </w:p>
        </w:tc>
      </w:tr>
    </w:tbl>
    <w:p w:rsidR="00A6658C" w:rsidRDefault="00A6658C" w:rsidP="00373B38">
      <w:pPr>
        <w:rPr>
          <w:rFonts w:cs="Calibri"/>
          <w:b/>
          <w:sz w:val="52"/>
          <w:szCs w:val="52"/>
        </w:rPr>
      </w:pPr>
    </w:p>
    <w:p w:rsidR="00A6658C" w:rsidRDefault="00A6658C">
      <w:pPr>
        <w:widowControl/>
        <w:autoSpaceDE/>
        <w:autoSpaceDN/>
        <w:adjustRightInd/>
        <w:rPr>
          <w:rFonts w:cs="Calibri"/>
          <w:b/>
          <w:sz w:val="52"/>
          <w:szCs w:val="52"/>
        </w:rPr>
      </w:pPr>
      <w:r>
        <w:rPr>
          <w:rFonts w:cs="Calibri"/>
          <w:b/>
          <w:sz w:val="52"/>
          <w:szCs w:val="52"/>
        </w:rPr>
        <w:br w:type="page"/>
      </w:r>
    </w:p>
    <w:p w:rsidR="00A6658C" w:rsidRPr="00ED1B26" w:rsidRDefault="00A6658C" w:rsidP="00373B38"/>
    <w:p w:rsidR="00B4127E" w:rsidRDefault="001F07E1" w:rsidP="00A87A77">
      <w:pPr>
        <w:pStyle w:val="1"/>
        <w:numPr>
          <w:ilvl w:val="0"/>
          <w:numId w:val="1"/>
        </w:numPr>
      </w:pPr>
      <w:r>
        <w:rPr>
          <w:rFonts w:hint="eastAsia"/>
        </w:rPr>
        <w:t>总则</w:t>
      </w:r>
      <w:r w:rsidR="00B4127E" w:rsidRPr="00BC1D8A">
        <w:rPr>
          <w:rFonts w:hint="eastAsia"/>
        </w:rPr>
        <w:t xml:space="preserve"> </w:t>
      </w:r>
    </w:p>
    <w:p w:rsidR="003463D1" w:rsidRDefault="003463D1" w:rsidP="00A87A77">
      <w:pPr>
        <w:pStyle w:val="2"/>
        <w:numPr>
          <w:ilvl w:val="1"/>
          <w:numId w:val="1"/>
        </w:numPr>
        <w:ind w:left="567"/>
      </w:pPr>
      <w:r>
        <w:rPr>
          <w:rFonts w:hint="eastAsia"/>
        </w:rPr>
        <w:t>环境</w:t>
      </w:r>
    </w:p>
    <w:p w:rsidR="003463D1" w:rsidRPr="00A87A77" w:rsidRDefault="003463D1" w:rsidP="00A87A77">
      <w:pPr>
        <w:pStyle w:val="3"/>
        <w:numPr>
          <w:ilvl w:val="2"/>
          <w:numId w:val="1"/>
        </w:numPr>
        <w:ind w:left="567"/>
        <w:rPr>
          <w:b/>
        </w:rPr>
      </w:pPr>
      <w:r w:rsidRPr="00A87A77">
        <w:rPr>
          <w:rFonts w:hint="eastAsia"/>
          <w:b/>
        </w:rPr>
        <w:t>规则</w:t>
      </w:r>
    </w:p>
    <w:p w:rsidR="003463D1" w:rsidRPr="00715D0D" w:rsidRDefault="00AE4FB1" w:rsidP="00715D0D">
      <w:pPr>
        <w:pStyle w:val="af4"/>
        <w:numPr>
          <w:ilvl w:val="0"/>
          <w:numId w:val="20"/>
        </w:numPr>
        <w:rPr>
          <w:b/>
        </w:rPr>
      </w:pPr>
      <w:r w:rsidRPr="00715D0D">
        <w:rPr>
          <w:rFonts w:hint="eastAsia"/>
          <w:b/>
        </w:rPr>
        <w:t>原型设计使用：</w:t>
      </w:r>
      <w:proofErr w:type="spellStart"/>
      <w:r w:rsidRPr="00715D0D">
        <w:rPr>
          <w:rFonts w:hint="eastAsia"/>
          <w:b/>
        </w:rPr>
        <w:t>Axure</w:t>
      </w:r>
      <w:proofErr w:type="spellEnd"/>
      <w:r w:rsidRPr="00715D0D">
        <w:rPr>
          <w:rFonts w:hint="eastAsia"/>
          <w:b/>
        </w:rPr>
        <w:t xml:space="preserve"> Pro 7</w:t>
      </w:r>
    </w:p>
    <w:p w:rsidR="00D1087A" w:rsidRPr="00715D0D" w:rsidRDefault="00CC2648" w:rsidP="00715D0D">
      <w:pPr>
        <w:pStyle w:val="af4"/>
        <w:numPr>
          <w:ilvl w:val="0"/>
          <w:numId w:val="20"/>
        </w:numPr>
        <w:rPr>
          <w:b/>
        </w:rPr>
      </w:pPr>
      <w:r w:rsidRPr="00715D0D">
        <w:rPr>
          <w:rFonts w:hint="eastAsia"/>
          <w:b/>
        </w:rPr>
        <w:t>文本</w:t>
      </w:r>
      <w:r w:rsidR="00D1087A" w:rsidRPr="00715D0D">
        <w:rPr>
          <w:rFonts w:hint="eastAsia"/>
          <w:b/>
        </w:rPr>
        <w:t>字符集统一使用</w:t>
      </w:r>
      <w:r w:rsidR="00D1087A" w:rsidRPr="00715D0D">
        <w:rPr>
          <w:rFonts w:hint="eastAsia"/>
          <w:b/>
        </w:rPr>
        <w:t>UTF-8</w:t>
      </w:r>
    </w:p>
    <w:p w:rsidR="00D1087A" w:rsidRPr="00715D0D" w:rsidRDefault="00CC2648" w:rsidP="00715D0D">
      <w:pPr>
        <w:pStyle w:val="af4"/>
        <w:numPr>
          <w:ilvl w:val="0"/>
          <w:numId w:val="20"/>
        </w:numPr>
        <w:rPr>
          <w:b/>
        </w:rPr>
      </w:pPr>
      <w:r w:rsidRPr="00715D0D">
        <w:rPr>
          <w:rFonts w:hint="eastAsia"/>
          <w:b/>
        </w:rPr>
        <w:t>UI</w:t>
      </w:r>
      <w:r w:rsidRPr="00715D0D">
        <w:rPr>
          <w:rFonts w:hint="eastAsia"/>
          <w:b/>
        </w:rPr>
        <w:t>需兼容</w:t>
      </w:r>
      <w:r w:rsidRPr="00715D0D">
        <w:rPr>
          <w:rFonts w:hint="eastAsia"/>
          <w:b/>
        </w:rPr>
        <w:t>IE9+</w:t>
      </w:r>
      <w:r w:rsidRPr="00715D0D">
        <w:rPr>
          <w:rFonts w:hint="eastAsia"/>
          <w:b/>
        </w:rPr>
        <w:t>，</w:t>
      </w:r>
      <w:r w:rsidRPr="00715D0D">
        <w:rPr>
          <w:rFonts w:hint="eastAsia"/>
          <w:b/>
        </w:rPr>
        <w:t>Firefox23+</w:t>
      </w:r>
      <w:r w:rsidRPr="00715D0D">
        <w:rPr>
          <w:rFonts w:hint="eastAsia"/>
          <w:b/>
        </w:rPr>
        <w:t>，</w:t>
      </w:r>
      <w:r w:rsidRPr="00715D0D">
        <w:rPr>
          <w:rFonts w:hint="eastAsia"/>
          <w:b/>
        </w:rPr>
        <w:t xml:space="preserve">Chrome </w:t>
      </w:r>
      <w:r w:rsidR="00356C5F" w:rsidRPr="00715D0D">
        <w:rPr>
          <w:rFonts w:hint="eastAsia"/>
          <w:b/>
        </w:rPr>
        <w:t>28</w:t>
      </w:r>
      <w:r w:rsidRPr="00715D0D">
        <w:rPr>
          <w:rFonts w:hint="eastAsia"/>
          <w:b/>
        </w:rPr>
        <w:t>+</w:t>
      </w:r>
    </w:p>
    <w:p w:rsidR="000055D3" w:rsidRPr="00715D0D" w:rsidRDefault="00372F6E" w:rsidP="00715D0D">
      <w:pPr>
        <w:pStyle w:val="af4"/>
        <w:numPr>
          <w:ilvl w:val="0"/>
          <w:numId w:val="20"/>
        </w:numPr>
        <w:rPr>
          <w:b/>
        </w:rPr>
      </w:pPr>
      <w:r w:rsidRPr="00715D0D">
        <w:rPr>
          <w:rFonts w:hint="eastAsia"/>
          <w:b/>
        </w:rPr>
        <w:t>使用平台提供的</w:t>
      </w:r>
      <w:r w:rsidRPr="00715D0D">
        <w:rPr>
          <w:rFonts w:hint="eastAsia"/>
          <w:b/>
        </w:rPr>
        <w:t>JS</w:t>
      </w:r>
      <w:r w:rsidRPr="00715D0D">
        <w:rPr>
          <w:rFonts w:hint="eastAsia"/>
          <w:b/>
        </w:rPr>
        <w:t>库</w:t>
      </w:r>
    </w:p>
    <w:p w:rsidR="00D1087A" w:rsidRDefault="00D1087A" w:rsidP="00D1087A">
      <w:pPr>
        <w:pStyle w:val="af4"/>
      </w:pPr>
    </w:p>
    <w:p w:rsidR="00AF2B65" w:rsidRDefault="00DB3E94" w:rsidP="00AF2B65">
      <w:pPr>
        <w:pStyle w:val="2"/>
        <w:numPr>
          <w:ilvl w:val="1"/>
          <w:numId w:val="1"/>
        </w:numPr>
        <w:ind w:left="567"/>
      </w:pPr>
      <w:r>
        <w:rPr>
          <w:rFonts w:hint="eastAsia"/>
        </w:rPr>
        <w:t>原则</w:t>
      </w:r>
    </w:p>
    <w:p w:rsidR="00AF2B65" w:rsidRPr="00A87A77" w:rsidRDefault="00AF2B65" w:rsidP="00AF2B65">
      <w:pPr>
        <w:pStyle w:val="3"/>
        <w:numPr>
          <w:ilvl w:val="2"/>
          <w:numId w:val="1"/>
        </w:numPr>
        <w:ind w:left="567"/>
        <w:rPr>
          <w:b/>
        </w:rPr>
      </w:pPr>
      <w:r w:rsidRPr="00A87A77">
        <w:rPr>
          <w:rFonts w:hint="eastAsia"/>
          <w:b/>
        </w:rPr>
        <w:t>规则</w:t>
      </w:r>
    </w:p>
    <w:p w:rsidR="00AF2B65" w:rsidRPr="00715D0D" w:rsidRDefault="00495526" w:rsidP="00AD30B2">
      <w:pPr>
        <w:pStyle w:val="af4"/>
        <w:numPr>
          <w:ilvl w:val="0"/>
          <w:numId w:val="32"/>
        </w:numPr>
        <w:rPr>
          <w:b/>
        </w:rPr>
      </w:pPr>
      <w:r>
        <w:rPr>
          <w:rFonts w:hint="eastAsia"/>
          <w:b/>
        </w:rPr>
        <w:t>静态资源放在指定文件夹中</w:t>
      </w:r>
    </w:p>
    <w:p w:rsidR="00AF2B65" w:rsidRDefault="007570EF" w:rsidP="00AD30B2">
      <w:pPr>
        <w:pStyle w:val="af4"/>
        <w:numPr>
          <w:ilvl w:val="0"/>
          <w:numId w:val="32"/>
        </w:numPr>
        <w:rPr>
          <w:b/>
        </w:rPr>
      </w:pPr>
      <w:r w:rsidRPr="00715D0D">
        <w:rPr>
          <w:rFonts w:hint="eastAsia"/>
          <w:b/>
        </w:rPr>
        <w:t>统一使用</w:t>
      </w:r>
      <w:r w:rsidRPr="000147D8">
        <w:rPr>
          <w:rFonts w:hint="eastAsia"/>
          <w:b/>
          <w:color w:val="FF0000"/>
        </w:rPr>
        <w:t>平台</w:t>
      </w:r>
      <w:r w:rsidRPr="00715D0D">
        <w:rPr>
          <w:rFonts w:hint="eastAsia"/>
          <w:b/>
        </w:rPr>
        <w:t>封装过的</w:t>
      </w:r>
      <w:r w:rsidRPr="00715D0D">
        <w:rPr>
          <w:rFonts w:hint="eastAsia"/>
          <w:b/>
        </w:rPr>
        <w:t>UI</w:t>
      </w:r>
      <w:r w:rsidRPr="00715D0D">
        <w:rPr>
          <w:rFonts w:hint="eastAsia"/>
          <w:b/>
        </w:rPr>
        <w:t>，如不能满足要求向平台部提出需求</w:t>
      </w:r>
    </w:p>
    <w:p w:rsidR="00217840" w:rsidRPr="00715D0D" w:rsidRDefault="00217840" w:rsidP="00AD30B2">
      <w:pPr>
        <w:pStyle w:val="af4"/>
        <w:numPr>
          <w:ilvl w:val="0"/>
          <w:numId w:val="32"/>
        </w:numPr>
        <w:rPr>
          <w:b/>
        </w:rPr>
      </w:pPr>
      <w:bookmarkStart w:id="0" w:name="_GoBack"/>
      <w:r>
        <w:rPr>
          <w:rFonts w:hint="eastAsia"/>
          <w:b/>
        </w:rPr>
        <w:t>请勿修改系统</w:t>
      </w:r>
      <w:proofErr w:type="spellStart"/>
      <w:r>
        <w:rPr>
          <w:rFonts w:hint="eastAsia"/>
          <w:b/>
        </w:rPr>
        <w:t>js</w:t>
      </w:r>
      <w:proofErr w:type="spellEnd"/>
    </w:p>
    <w:bookmarkEnd w:id="0"/>
    <w:p w:rsidR="00650B86" w:rsidRPr="00650B86" w:rsidRDefault="00650B86" w:rsidP="00650B86">
      <w:pPr>
        <w:pStyle w:val="af4"/>
      </w:pPr>
    </w:p>
    <w:p w:rsidR="009A0EEF" w:rsidRPr="00D1087A" w:rsidRDefault="009A0EEF" w:rsidP="00D1087A">
      <w:pPr>
        <w:pStyle w:val="af4"/>
      </w:pPr>
    </w:p>
    <w:p w:rsidR="009D597D" w:rsidRDefault="007809A9" w:rsidP="009D597D">
      <w:pPr>
        <w:pStyle w:val="2"/>
        <w:numPr>
          <w:ilvl w:val="1"/>
          <w:numId w:val="1"/>
        </w:numPr>
        <w:ind w:left="567"/>
      </w:pPr>
      <w:r>
        <w:rPr>
          <w:rFonts w:hint="eastAsia"/>
        </w:rPr>
        <w:t>概念</w:t>
      </w:r>
    </w:p>
    <w:p w:rsidR="009D597D" w:rsidRPr="00A87A77" w:rsidRDefault="00792CAA" w:rsidP="009D597D">
      <w:pPr>
        <w:pStyle w:val="3"/>
        <w:numPr>
          <w:ilvl w:val="2"/>
          <w:numId w:val="1"/>
        </w:numPr>
        <w:ind w:left="567"/>
        <w:rPr>
          <w:b/>
        </w:rPr>
      </w:pPr>
      <w:r>
        <w:rPr>
          <w:rFonts w:hint="eastAsia"/>
          <w:b/>
        </w:rPr>
        <w:t>概念</w:t>
      </w:r>
    </w:p>
    <w:p w:rsidR="001906FD" w:rsidRDefault="009E154D" w:rsidP="00792CAA">
      <w:pPr>
        <w:pStyle w:val="aff1"/>
        <w:numPr>
          <w:ilvl w:val="0"/>
          <w:numId w:val="29"/>
        </w:numPr>
      </w:pPr>
      <w:r>
        <w:rPr>
          <w:rFonts w:hint="eastAsia"/>
        </w:rPr>
        <w:t>主框架及主框架</w:t>
      </w:r>
      <w:r w:rsidR="00792CAA">
        <w:rPr>
          <w:rFonts w:hint="eastAsia"/>
        </w:rPr>
        <w:t>区域</w:t>
      </w:r>
    </w:p>
    <w:p w:rsidR="009E154D" w:rsidRDefault="009E154D" w:rsidP="009E154D">
      <w:pPr>
        <w:pStyle w:val="af4"/>
      </w:pPr>
      <w:r w:rsidRPr="009E154D">
        <w:rPr>
          <w:rFonts w:hint="eastAsia"/>
          <w:shd w:val="pct15" w:color="auto" w:fill="FFFFFF"/>
        </w:rPr>
        <w:t>主框架</w:t>
      </w:r>
      <w:r>
        <w:rPr>
          <w:rFonts w:hint="eastAsia"/>
        </w:rPr>
        <w:t>：页面提供</w:t>
      </w:r>
      <w:r>
        <w:rPr>
          <w:rFonts w:hint="eastAsia"/>
        </w:rPr>
        <w:t>2</w:t>
      </w:r>
      <w:r>
        <w:rPr>
          <w:rFonts w:hint="eastAsia"/>
        </w:rPr>
        <w:t>种主框架可供切换：主框架</w:t>
      </w:r>
      <w:r>
        <w:rPr>
          <w:rFonts w:hint="eastAsia"/>
        </w:rPr>
        <w:t>A</w:t>
      </w:r>
      <w:r>
        <w:rPr>
          <w:rFonts w:hint="eastAsia"/>
        </w:rPr>
        <w:t>，主框架</w:t>
      </w:r>
      <w:r>
        <w:rPr>
          <w:rFonts w:hint="eastAsia"/>
        </w:rPr>
        <w:t>B</w:t>
      </w:r>
    </w:p>
    <w:p w:rsidR="009E154D" w:rsidRDefault="009E154D" w:rsidP="009E154D">
      <w:pPr>
        <w:pStyle w:val="af4"/>
      </w:pPr>
      <w:r>
        <w:rPr>
          <w:rFonts w:hint="eastAsia"/>
        </w:rPr>
        <w:t>以适应不同用户的不同需求。</w:t>
      </w:r>
      <w:r>
        <w:rPr>
          <w:rFonts w:hint="eastAsia"/>
        </w:rPr>
        <w:t>2</w:t>
      </w:r>
      <w:r>
        <w:rPr>
          <w:rFonts w:hint="eastAsia"/>
        </w:rPr>
        <w:t>种主框架配色基本保持一致。</w:t>
      </w:r>
    </w:p>
    <w:p w:rsidR="009E154D" w:rsidRPr="009E154D" w:rsidRDefault="009E154D" w:rsidP="009E154D">
      <w:pPr>
        <w:pStyle w:val="af4"/>
      </w:pPr>
    </w:p>
    <w:p w:rsidR="002B7D03" w:rsidRPr="002B7D03" w:rsidRDefault="0038713F" w:rsidP="002B7D03">
      <w:pPr>
        <w:pStyle w:val="af4"/>
      </w:pPr>
      <w:r w:rsidRPr="009E154D">
        <w:rPr>
          <w:rFonts w:hint="eastAsia"/>
          <w:shd w:val="pct15" w:color="auto" w:fill="FFFFFF"/>
        </w:rPr>
        <w:t>页面</w:t>
      </w:r>
      <w:r w:rsidR="009E154D" w:rsidRPr="009E154D">
        <w:rPr>
          <w:rFonts w:hint="eastAsia"/>
          <w:shd w:val="pct15" w:color="auto" w:fill="FFFFFF"/>
        </w:rPr>
        <w:t>主框架区域</w:t>
      </w:r>
      <w:r w:rsidR="009E154D">
        <w:rPr>
          <w:rFonts w:hint="eastAsia"/>
        </w:rPr>
        <w:t>：由</w:t>
      </w:r>
      <w:r>
        <w:rPr>
          <w:rFonts w:hint="eastAsia"/>
        </w:rPr>
        <w:t>如下</w:t>
      </w:r>
      <w:r w:rsidR="002B7D03">
        <w:rPr>
          <w:rFonts w:hint="eastAsia"/>
        </w:rPr>
        <w:t>5</w:t>
      </w:r>
      <w:r>
        <w:rPr>
          <w:rFonts w:hint="eastAsia"/>
        </w:rPr>
        <w:t>个区域</w:t>
      </w:r>
      <w:r w:rsidR="009E154D">
        <w:rPr>
          <w:rFonts w:hint="eastAsia"/>
        </w:rPr>
        <w:t>组成</w:t>
      </w:r>
      <w:r w:rsidR="002B7D03">
        <w:rPr>
          <w:rFonts w:hint="eastAsia"/>
        </w:rPr>
        <w:t>：</w:t>
      </w:r>
      <w:r w:rsidR="002B7D03">
        <w:rPr>
          <w:rFonts w:hint="eastAsia"/>
        </w:rPr>
        <w:t>Head</w:t>
      </w:r>
      <w:r w:rsidR="002B7D03">
        <w:rPr>
          <w:rFonts w:hint="eastAsia"/>
        </w:rPr>
        <w:t>，</w:t>
      </w:r>
      <w:r w:rsidR="002B7D03">
        <w:rPr>
          <w:rFonts w:hint="eastAsia"/>
        </w:rPr>
        <w:t>Foot</w:t>
      </w:r>
      <w:r w:rsidR="002B7D03">
        <w:rPr>
          <w:rFonts w:hint="eastAsia"/>
        </w:rPr>
        <w:t>，</w:t>
      </w:r>
      <w:r w:rsidR="002B7D03">
        <w:rPr>
          <w:rFonts w:hint="eastAsia"/>
        </w:rPr>
        <w:t>Tab</w:t>
      </w:r>
      <w:r w:rsidR="002B7D03">
        <w:rPr>
          <w:rFonts w:hint="eastAsia"/>
        </w:rPr>
        <w:t>，</w:t>
      </w:r>
      <w:r w:rsidR="002B7D03">
        <w:rPr>
          <w:rFonts w:hint="eastAsia"/>
        </w:rPr>
        <w:t>Menu</w:t>
      </w:r>
      <w:r w:rsidR="002B7D03">
        <w:rPr>
          <w:rFonts w:hint="eastAsia"/>
        </w:rPr>
        <w:t>，</w:t>
      </w:r>
      <w:r w:rsidR="002B7D03">
        <w:rPr>
          <w:rFonts w:hint="eastAsia"/>
        </w:rPr>
        <w:t>Page</w:t>
      </w:r>
      <w:r w:rsidR="002B7D03">
        <w:rPr>
          <w:rFonts w:hint="eastAsia"/>
        </w:rPr>
        <w:t>；可简称为</w:t>
      </w:r>
      <w:r w:rsidR="002B7D03">
        <w:rPr>
          <w:rFonts w:hint="eastAsia"/>
        </w:rPr>
        <w:t>H</w:t>
      </w:r>
      <w:r w:rsidR="002B7D03">
        <w:rPr>
          <w:rFonts w:hint="eastAsia"/>
        </w:rPr>
        <w:t>，</w:t>
      </w:r>
      <w:r w:rsidR="002B7D03">
        <w:rPr>
          <w:rFonts w:hint="eastAsia"/>
        </w:rPr>
        <w:t>F</w:t>
      </w:r>
      <w:r w:rsidR="002B7D03">
        <w:rPr>
          <w:rFonts w:hint="eastAsia"/>
        </w:rPr>
        <w:t>，</w:t>
      </w:r>
      <w:r w:rsidR="002B7D03">
        <w:rPr>
          <w:rFonts w:hint="eastAsia"/>
        </w:rPr>
        <w:t>T</w:t>
      </w:r>
      <w:r w:rsidR="002B7D03">
        <w:rPr>
          <w:rFonts w:hint="eastAsia"/>
        </w:rPr>
        <w:t>，</w:t>
      </w:r>
      <w:r w:rsidR="002B7D03">
        <w:rPr>
          <w:rFonts w:hint="eastAsia"/>
        </w:rPr>
        <w:t>M</w:t>
      </w:r>
      <w:r w:rsidR="002B7D03">
        <w:rPr>
          <w:rFonts w:hint="eastAsia"/>
        </w:rPr>
        <w:t>，</w:t>
      </w:r>
      <w:r w:rsidR="002B7D03">
        <w:rPr>
          <w:rFonts w:hint="eastAsia"/>
        </w:rPr>
        <w:t>P</w:t>
      </w:r>
      <w:r w:rsidR="002B7D03">
        <w:rPr>
          <w:rFonts w:hint="eastAsia"/>
        </w:rPr>
        <w:t>区域。</w:t>
      </w:r>
      <w:r w:rsidR="00F82483">
        <w:rPr>
          <w:rFonts w:hint="eastAsia"/>
        </w:rPr>
        <w:t>另外还有</w:t>
      </w:r>
      <w:r w:rsidR="0069536E">
        <w:rPr>
          <w:rFonts w:hint="eastAsia"/>
        </w:rPr>
        <w:t>Message</w:t>
      </w:r>
      <w:r w:rsidR="000D47C2">
        <w:rPr>
          <w:rFonts w:hint="eastAsia"/>
        </w:rPr>
        <w:t>(</w:t>
      </w:r>
      <w:proofErr w:type="spellStart"/>
      <w:r w:rsidR="000D47C2">
        <w:rPr>
          <w:rFonts w:hint="eastAsia"/>
        </w:rPr>
        <w:t>E</w:t>
      </w:r>
      <w:r w:rsidR="00025058">
        <w:rPr>
          <w:rFonts w:hint="eastAsia"/>
        </w:rPr>
        <w:t>rror</w:t>
      </w:r>
      <w:r w:rsidR="000D47C2">
        <w:rPr>
          <w:rFonts w:hint="eastAsia"/>
        </w:rPr>
        <w:t>&amp;W</w:t>
      </w:r>
      <w:r w:rsidR="00025058">
        <w:rPr>
          <w:rFonts w:hint="eastAsia"/>
        </w:rPr>
        <w:t>orn</w:t>
      </w:r>
      <w:proofErr w:type="spellEnd"/>
      <w:r w:rsidR="009E154D">
        <w:rPr>
          <w:rFonts w:hint="eastAsia"/>
        </w:rPr>
        <w:t>（</w:t>
      </w:r>
      <w:r w:rsidR="009E154D">
        <w:rPr>
          <w:rFonts w:hint="eastAsia"/>
        </w:rPr>
        <w:t>EW</w:t>
      </w:r>
      <w:r w:rsidR="009E154D">
        <w:rPr>
          <w:rFonts w:hint="eastAsia"/>
        </w:rPr>
        <w:t>）</w:t>
      </w:r>
      <w:r w:rsidR="000D47C2">
        <w:rPr>
          <w:rFonts w:hint="eastAsia"/>
        </w:rPr>
        <w:t>)</w:t>
      </w:r>
      <w:r w:rsidR="00F82483">
        <w:rPr>
          <w:rFonts w:hint="eastAsia"/>
        </w:rPr>
        <w:t>，</w:t>
      </w:r>
      <w:r w:rsidR="00F82483">
        <w:rPr>
          <w:rFonts w:hint="eastAsia"/>
        </w:rPr>
        <w:t>Pop</w:t>
      </w:r>
      <w:r w:rsidR="0069536E">
        <w:rPr>
          <w:rFonts w:hint="eastAsia"/>
        </w:rPr>
        <w:t>u</w:t>
      </w:r>
      <w:r w:rsidR="00F82483">
        <w:rPr>
          <w:rFonts w:hint="eastAsia"/>
        </w:rPr>
        <w:t>p</w:t>
      </w:r>
      <w:r w:rsidR="009E154D">
        <w:rPr>
          <w:rFonts w:hint="eastAsia"/>
        </w:rPr>
        <w:t>（</w:t>
      </w:r>
      <w:r w:rsidR="009E154D">
        <w:rPr>
          <w:rFonts w:hint="eastAsia"/>
        </w:rPr>
        <w:t>PU</w:t>
      </w:r>
      <w:r w:rsidR="009E154D">
        <w:rPr>
          <w:rFonts w:hint="eastAsia"/>
        </w:rPr>
        <w:t>）</w:t>
      </w:r>
      <w:r w:rsidR="00F82483">
        <w:rPr>
          <w:rFonts w:hint="eastAsia"/>
        </w:rPr>
        <w:t xml:space="preserve"> 2</w:t>
      </w:r>
      <w:r w:rsidR="00F82483">
        <w:rPr>
          <w:rFonts w:hint="eastAsia"/>
        </w:rPr>
        <w:t>个</w:t>
      </w:r>
      <w:r w:rsidR="0069536E">
        <w:rPr>
          <w:rFonts w:hint="eastAsia"/>
        </w:rPr>
        <w:t>弹出</w:t>
      </w:r>
      <w:r w:rsidR="00F82483">
        <w:rPr>
          <w:rFonts w:hint="eastAsia"/>
        </w:rPr>
        <w:t>区域。</w:t>
      </w:r>
    </w:p>
    <w:p w:rsidR="0038713F" w:rsidRDefault="00A94E79" w:rsidP="00286F96">
      <w:pPr>
        <w:pStyle w:val="af4"/>
        <w:jc w:val="center"/>
      </w:pPr>
      <w:r>
        <w:rPr>
          <w:noProof/>
        </w:rPr>
        <w:lastRenderedPageBreak/>
        <w:drawing>
          <wp:inline distT="0" distB="0" distL="0" distR="0" wp14:anchorId="42180FF9" wp14:editId="7DDF2AA9">
            <wp:extent cx="5486400" cy="26625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46" w:rsidRPr="0038713F" w:rsidRDefault="00D45CBB" w:rsidP="001906FD">
      <w:pPr>
        <w:pStyle w:val="af4"/>
      </w:pPr>
      <w:r>
        <w:rPr>
          <w:rFonts w:hint="eastAsia"/>
        </w:rPr>
        <w:t>主框架</w:t>
      </w:r>
      <w:r w:rsidR="000A6B46">
        <w:rPr>
          <w:rFonts w:hint="eastAsia"/>
        </w:rPr>
        <w:t>A</w:t>
      </w:r>
    </w:p>
    <w:p w:rsidR="0038713F" w:rsidRDefault="00286F96" w:rsidP="001906FD">
      <w:pPr>
        <w:pStyle w:val="af4"/>
      </w:pPr>
      <w:r>
        <w:rPr>
          <w:noProof/>
        </w:rPr>
        <w:drawing>
          <wp:inline distT="0" distB="0" distL="0" distR="0" wp14:anchorId="064B9934" wp14:editId="44068CF1">
            <wp:extent cx="5486400" cy="26644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16" w:rsidRDefault="00490216" w:rsidP="001906FD">
      <w:pPr>
        <w:pStyle w:val="af4"/>
      </w:pPr>
    </w:p>
    <w:p w:rsidR="000A6B46" w:rsidRDefault="00D45CBB" w:rsidP="001906FD">
      <w:pPr>
        <w:pStyle w:val="af4"/>
      </w:pPr>
      <w:r>
        <w:rPr>
          <w:rFonts w:hint="eastAsia"/>
        </w:rPr>
        <w:t>主框架</w:t>
      </w:r>
      <w:r w:rsidR="000A6B46">
        <w:rPr>
          <w:rFonts w:hint="eastAsia"/>
        </w:rPr>
        <w:t>B</w:t>
      </w:r>
    </w:p>
    <w:p w:rsidR="00792CAA" w:rsidRDefault="00792CAA" w:rsidP="00792CAA">
      <w:pPr>
        <w:pStyle w:val="aff1"/>
        <w:numPr>
          <w:ilvl w:val="0"/>
          <w:numId w:val="29"/>
        </w:numPr>
      </w:pPr>
      <w:r>
        <w:rPr>
          <w:rFonts w:hint="eastAsia"/>
        </w:rPr>
        <w:t>页面区域</w:t>
      </w:r>
    </w:p>
    <w:p w:rsidR="00792CAA" w:rsidRDefault="00792CAA" w:rsidP="001906FD">
      <w:pPr>
        <w:pStyle w:val="af4"/>
      </w:pPr>
    </w:p>
    <w:p w:rsidR="0038713F" w:rsidRDefault="00F82483" w:rsidP="001906FD">
      <w:pPr>
        <w:pStyle w:val="af4"/>
      </w:pPr>
      <w:r w:rsidRPr="00740B3F">
        <w:rPr>
          <w:rFonts w:hint="eastAsia"/>
          <w:shd w:val="pct15" w:color="auto" w:fill="FFFFFF"/>
        </w:rPr>
        <w:t>Page</w:t>
      </w:r>
      <w:r w:rsidRPr="00740B3F">
        <w:rPr>
          <w:rFonts w:hint="eastAsia"/>
          <w:shd w:val="pct15" w:color="auto" w:fill="FFFFFF"/>
        </w:rPr>
        <w:t>区域</w:t>
      </w:r>
      <w:r w:rsidR="00740B3F">
        <w:rPr>
          <w:rFonts w:hint="eastAsia"/>
        </w:rPr>
        <w:t>:</w:t>
      </w:r>
      <w:r>
        <w:rPr>
          <w:rFonts w:hint="eastAsia"/>
        </w:rPr>
        <w:t>又可以分为下面的几种区域：</w:t>
      </w:r>
      <w:proofErr w:type="spellStart"/>
      <w:r w:rsidR="003C1152">
        <w:rPr>
          <w:rFonts w:hint="eastAsia"/>
        </w:rPr>
        <w:t>ButtonArea</w:t>
      </w:r>
      <w:proofErr w:type="spellEnd"/>
      <w:r w:rsidR="003C1152">
        <w:rPr>
          <w:rFonts w:hint="eastAsia"/>
        </w:rPr>
        <w:t>，</w:t>
      </w:r>
      <w:proofErr w:type="spellStart"/>
      <w:r w:rsidR="003C1152">
        <w:rPr>
          <w:rFonts w:hint="eastAsia"/>
        </w:rPr>
        <w:t>FormArea</w:t>
      </w:r>
      <w:proofErr w:type="spellEnd"/>
      <w:r w:rsidR="003C1152">
        <w:rPr>
          <w:rFonts w:hint="eastAsia"/>
        </w:rPr>
        <w:t>，</w:t>
      </w:r>
      <w:proofErr w:type="spellStart"/>
      <w:r w:rsidR="003C1152">
        <w:rPr>
          <w:rFonts w:hint="eastAsia"/>
        </w:rPr>
        <w:t>ListArea</w:t>
      </w:r>
      <w:proofErr w:type="spellEnd"/>
      <w:r w:rsidR="003C1152">
        <w:rPr>
          <w:rFonts w:hint="eastAsia"/>
        </w:rPr>
        <w:t>简称</w:t>
      </w:r>
      <w:r w:rsidR="003C1152" w:rsidRPr="0003552C">
        <w:rPr>
          <w:rFonts w:hint="eastAsia"/>
          <w:color w:val="FF0000"/>
        </w:rPr>
        <w:t>B</w:t>
      </w:r>
      <w:r w:rsidR="003C1152" w:rsidRPr="0003552C">
        <w:rPr>
          <w:rFonts w:hint="eastAsia"/>
          <w:color w:val="FF0000"/>
        </w:rPr>
        <w:t>，</w:t>
      </w:r>
      <w:r w:rsidR="003C1152" w:rsidRPr="0003552C">
        <w:rPr>
          <w:rFonts w:hint="eastAsia"/>
          <w:color w:val="FF0000"/>
        </w:rPr>
        <w:t>F</w:t>
      </w:r>
      <w:r w:rsidR="003C1152" w:rsidRPr="0003552C">
        <w:rPr>
          <w:rFonts w:hint="eastAsia"/>
          <w:color w:val="FF0000"/>
        </w:rPr>
        <w:t>，</w:t>
      </w:r>
      <w:r w:rsidR="003C1152" w:rsidRPr="0003552C">
        <w:rPr>
          <w:rFonts w:hint="eastAsia"/>
          <w:color w:val="FF0000"/>
        </w:rPr>
        <w:t>L</w:t>
      </w:r>
      <w:r w:rsidR="003C1152">
        <w:rPr>
          <w:rFonts w:hint="eastAsia"/>
        </w:rPr>
        <w:t>区域</w:t>
      </w:r>
    </w:p>
    <w:p w:rsidR="003C1152" w:rsidRDefault="003C1152" w:rsidP="003C1152">
      <w:pPr>
        <w:pStyle w:val="af4"/>
      </w:pPr>
      <w:r>
        <w:rPr>
          <w:rFonts w:hint="eastAsia"/>
        </w:rPr>
        <w:t>B</w:t>
      </w:r>
      <w:r>
        <w:rPr>
          <w:rFonts w:hint="eastAsia"/>
        </w:rPr>
        <w:t>：按钮区：只存放按钮</w:t>
      </w:r>
    </w:p>
    <w:p w:rsidR="003C1152" w:rsidRDefault="003C1152" w:rsidP="003C1152">
      <w:pPr>
        <w:pStyle w:val="af4"/>
      </w:pPr>
      <w:r>
        <w:rPr>
          <w:rFonts w:hint="eastAsia"/>
        </w:rPr>
        <w:t>F</w:t>
      </w:r>
      <w:r>
        <w:rPr>
          <w:rFonts w:hint="eastAsia"/>
        </w:rPr>
        <w:t>：表单区：存放表单元素</w:t>
      </w:r>
    </w:p>
    <w:p w:rsidR="003C1152" w:rsidRDefault="003C1152" w:rsidP="003C1152">
      <w:pPr>
        <w:pStyle w:val="af4"/>
      </w:pPr>
      <w:r>
        <w:rPr>
          <w:rFonts w:hint="eastAsia"/>
        </w:rPr>
        <w:t>L</w:t>
      </w:r>
      <w:r>
        <w:rPr>
          <w:rFonts w:hint="eastAsia"/>
        </w:rPr>
        <w:t>：列表区：存放列表</w:t>
      </w:r>
    </w:p>
    <w:p w:rsidR="001906FD" w:rsidRPr="009C54BF" w:rsidRDefault="00286F96" w:rsidP="001906FD">
      <w:pPr>
        <w:pStyle w:val="af4"/>
      </w:pPr>
      <w:r>
        <w:rPr>
          <w:noProof/>
        </w:rPr>
        <w:lastRenderedPageBreak/>
        <w:drawing>
          <wp:inline distT="0" distB="0" distL="0" distR="0" wp14:anchorId="79CBA4CE" wp14:editId="53B9853D">
            <wp:extent cx="5486400" cy="26562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AA" w:rsidRDefault="00792CAA" w:rsidP="00792CAA">
      <w:pPr>
        <w:pStyle w:val="aff1"/>
        <w:numPr>
          <w:ilvl w:val="0"/>
          <w:numId w:val="29"/>
        </w:numPr>
      </w:pPr>
      <w:r>
        <w:rPr>
          <w:rFonts w:hint="eastAsia"/>
        </w:rPr>
        <w:t>页面布局</w:t>
      </w:r>
      <w:r w:rsidR="0003552C">
        <w:rPr>
          <w:rFonts w:hint="eastAsia"/>
        </w:rPr>
        <w:t>分类</w:t>
      </w:r>
    </w:p>
    <w:p w:rsidR="003666DD" w:rsidRDefault="003666DD" w:rsidP="00D71B39">
      <w:pPr>
        <w:pStyle w:val="af4"/>
      </w:pPr>
      <w:r>
        <w:rPr>
          <w:rFonts w:hint="eastAsia"/>
        </w:rPr>
        <w:t>布局有</w:t>
      </w:r>
      <w:r>
        <w:rPr>
          <w:rFonts w:hint="eastAsia"/>
        </w:rPr>
        <w:t>7</w:t>
      </w:r>
      <w:r>
        <w:rPr>
          <w:rFonts w:hint="eastAsia"/>
        </w:rPr>
        <w:t>种。</w:t>
      </w:r>
    </w:p>
    <w:p w:rsidR="00792CAA" w:rsidRDefault="006C1012" w:rsidP="00D71B39">
      <w:pPr>
        <w:pStyle w:val="af4"/>
      </w:pPr>
      <w:r>
        <w:rPr>
          <w:rFonts w:hint="eastAsia"/>
        </w:rPr>
        <w:t>常用的布局有：</w:t>
      </w:r>
      <w:r w:rsidRPr="0003552C">
        <w:rPr>
          <w:rFonts w:hint="eastAsia"/>
          <w:color w:val="FF0000"/>
        </w:rPr>
        <w:t>BL</w:t>
      </w:r>
      <w:r w:rsidRPr="0003552C">
        <w:rPr>
          <w:rFonts w:hint="eastAsia"/>
          <w:color w:val="FF0000"/>
        </w:rPr>
        <w:t>，</w:t>
      </w:r>
      <w:r w:rsidRPr="0003552C">
        <w:rPr>
          <w:rFonts w:hint="eastAsia"/>
          <w:color w:val="FF0000"/>
        </w:rPr>
        <w:t>BF</w:t>
      </w:r>
      <w:r w:rsidRPr="0003552C">
        <w:rPr>
          <w:rFonts w:hint="eastAsia"/>
          <w:color w:val="FF0000"/>
        </w:rPr>
        <w:t>，</w:t>
      </w:r>
      <w:r w:rsidRPr="0003552C">
        <w:rPr>
          <w:rFonts w:hint="eastAsia"/>
          <w:color w:val="FF0000"/>
        </w:rPr>
        <w:t>BFL</w:t>
      </w:r>
      <w:r w:rsidRPr="0003552C">
        <w:rPr>
          <w:rFonts w:hint="eastAsia"/>
          <w:color w:val="FF0000"/>
        </w:rPr>
        <w:t>，</w:t>
      </w:r>
      <w:r w:rsidRPr="0003552C">
        <w:rPr>
          <w:rFonts w:hint="eastAsia"/>
          <w:color w:val="FF0000"/>
        </w:rPr>
        <w:t>BF|F</w:t>
      </w:r>
      <w:r w:rsidR="008E2EA8" w:rsidRPr="0003552C">
        <w:rPr>
          <w:rFonts w:hint="eastAsia"/>
          <w:color w:val="FF0000"/>
        </w:rPr>
        <w:t>（</w:t>
      </w:r>
      <w:r w:rsidR="008E2EA8" w:rsidRPr="0003552C">
        <w:rPr>
          <w:rFonts w:hint="eastAsia"/>
          <w:color w:val="FF0000"/>
        </w:rPr>
        <w:t>BX|X</w:t>
      </w:r>
      <w:r w:rsidR="008E2EA8" w:rsidRPr="0003552C">
        <w:rPr>
          <w:rFonts w:hint="eastAsia"/>
          <w:color w:val="FF0000"/>
        </w:rPr>
        <w:t>）</w:t>
      </w:r>
      <w:r>
        <w:rPr>
          <w:rFonts w:hint="eastAsia"/>
        </w:rPr>
        <w:t>，</w:t>
      </w:r>
    </w:p>
    <w:p w:rsidR="00652817" w:rsidRDefault="00652817" w:rsidP="00D71B39">
      <w:pPr>
        <w:pStyle w:val="af4"/>
        <w:rPr>
          <w:color w:val="FF0000"/>
        </w:rPr>
      </w:pPr>
      <w:r>
        <w:rPr>
          <w:rFonts w:hint="eastAsia"/>
        </w:rPr>
        <w:t>其他还有相互套用的组合：</w:t>
      </w:r>
      <w:r w:rsidR="008E2EA8" w:rsidRPr="0003552C">
        <w:rPr>
          <w:rFonts w:hint="eastAsia"/>
          <w:color w:val="FF0000"/>
        </w:rPr>
        <w:t xml:space="preserve">BFF </w:t>
      </w:r>
      <w:r w:rsidR="008E2EA8" w:rsidRPr="0003552C">
        <w:rPr>
          <w:rFonts w:hint="eastAsia"/>
          <w:color w:val="FF0000"/>
        </w:rPr>
        <w:t>、</w:t>
      </w:r>
      <w:r w:rsidRPr="0003552C">
        <w:rPr>
          <w:rFonts w:hint="eastAsia"/>
          <w:color w:val="FF0000"/>
        </w:rPr>
        <w:t>BFL|L</w:t>
      </w:r>
      <w:r w:rsidR="008E2EA8" w:rsidRPr="0003552C">
        <w:rPr>
          <w:rFonts w:hint="eastAsia"/>
          <w:color w:val="FF0000"/>
        </w:rPr>
        <w:t>（</w:t>
      </w:r>
      <w:r w:rsidR="008E2EA8" w:rsidRPr="0003552C">
        <w:rPr>
          <w:rFonts w:hint="eastAsia"/>
          <w:color w:val="FF0000"/>
        </w:rPr>
        <w:t>BFX|X</w:t>
      </w:r>
      <w:r w:rsidR="008E2EA8" w:rsidRPr="0003552C">
        <w:rPr>
          <w:rFonts w:hint="eastAsia"/>
          <w:color w:val="FF0000"/>
        </w:rPr>
        <w:t>）</w:t>
      </w:r>
    </w:p>
    <w:p w:rsidR="003666DD" w:rsidRPr="006C1012" w:rsidRDefault="003666DD" w:rsidP="00D71B39">
      <w:pPr>
        <w:pStyle w:val="af4"/>
      </w:pPr>
      <w:r>
        <w:rPr>
          <w:rFonts w:hint="eastAsia"/>
          <w:color w:val="FF0000"/>
        </w:rPr>
        <w:t>更复杂的：</w:t>
      </w:r>
      <w:r>
        <w:rPr>
          <w:rFonts w:hint="eastAsia"/>
          <w:color w:val="FF0000"/>
        </w:rPr>
        <w:t>BF|</w:t>
      </w:r>
      <w:proofErr w:type="gramStart"/>
      <w:r>
        <w:rPr>
          <w:rFonts w:hint="eastAsia"/>
          <w:color w:val="FF0000"/>
        </w:rPr>
        <w:t>FL(</w:t>
      </w:r>
      <w:proofErr w:type="gramEnd"/>
      <w:r>
        <w:rPr>
          <w:rFonts w:hint="eastAsia"/>
          <w:color w:val="FF0000"/>
        </w:rPr>
        <w:t>BX|XX)</w:t>
      </w:r>
    </w:p>
    <w:p w:rsidR="005C57CD" w:rsidRDefault="007F56ED" w:rsidP="003463D1">
      <w:pPr>
        <w:pStyle w:val="af4"/>
      </w:pPr>
      <w:r>
        <w:rPr>
          <w:rFonts w:hint="eastAsia"/>
        </w:rPr>
        <w:t>例</w:t>
      </w:r>
      <w:r w:rsidR="005C57CD">
        <w:rPr>
          <w:rFonts w:hint="eastAsia"/>
        </w:rPr>
        <w:t>：</w:t>
      </w:r>
      <w:r>
        <w:rPr>
          <w:rFonts w:hint="eastAsia"/>
        </w:rPr>
        <w:t>如下图所示</w:t>
      </w:r>
    </w:p>
    <w:p w:rsidR="00644EA6" w:rsidRDefault="00644EA6" w:rsidP="003463D1">
      <w:pPr>
        <w:pStyle w:val="af4"/>
        <w:rPr>
          <w:color w:val="FF0000"/>
        </w:rPr>
      </w:pPr>
      <w:r w:rsidRPr="0003552C">
        <w:rPr>
          <w:rFonts w:hint="eastAsia"/>
          <w:color w:val="FF0000"/>
        </w:rPr>
        <w:t>BL</w:t>
      </w:r>
    </w:p>
    <w:p w:rsidR="00092D67" w:rsidRPr="00092D67" w:rsidRDefault="00092D67" w:rsidP="003463D1">
      <w:pPr>
        <w:pStyle w:val="af4"/>
        <w:rPr>
          <w:color w:val="000000" w:themeColor="text1"/>
        </w:rPr>
      </w:pPr>
      <w:r w:rsidRPr="00092D67">
        <w:rPr>
          <w:rFonts w:hint="eastAsia"/>
          <w:color w:val="000000" w:themeColor="text1"/>
        </w:rPr>
        <w:t>较常见，展示列表用</w:t>
      </w:r>
    </w:p>
    <w:p w:rsidR="00644EA6" w:rsidRDefault="00286F96" w:rsidP="003463D1">
      <w:pPr>
        <w:pStyle w:val="af4"/>
      </w:pPr>
      <w:r>
        <w:rPr>
          <w:noProof/>
        </w:rPr>
        <w:drawing>
          <wp:inline distT="0" distB="0" distL="0" distR="0" wp14:anchorId="17E014B8" wp14:editId="0D2E3953">
            <wp:extent cx="5486400" cy="265620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A6" w:rsidRDefault="00644EA6" w:rsidP="003463D1">
      <w:pPr>
        <w:pStyle w:val="af4"/>
      </w:pPr>
    </w:p>
    <w:p w:rsidR="00B0277B" w:rsidRDefault="00B0277B" w:rsidP="003463D1">
      <w:pPr>
        <w:pStyle w:val="af4"/>
      </w:pPr>
    </w:p>
    <w:p w:rsidR="00652817" w:rsidRDefault="00652817" w:rsidP="003463D1">
      <w:pPr>
        <w:pStyle w:val="af4"/>
        <w:rPr>
          <w:color w:val="FF0000"/>
        </w:rPr>
      </w:pPr>
      <w:r w:rsidRPr="0003552C">
        <w:rPr>
          <w:rFonts w:hint="eastAsia"/>
          <w:color w:val="FF0000"/>
        </w:rPr>
        <w:t>BF</w:t>
      </w:r>
    </w:p>
    <w:p w:rsidR="00092D67" w:rsidRPr="00092D67" w:rsidRDefault="00092D67" w:rsidP="003463D1">
      <w:pPr>
        <w:pStyle w:val="af4"/>
        <w:rPr>
          <w:color w:val="000000" w:themeColor="text1"/>
        </w:rPr>
      </w:pPr>
      <w:r w:rsidRPr="00092D67">
        <w:rPr>
          <w:rFonts w:hint="eastAsia"/>
          <w:color w:val="000000" w:themeColor="text1"/>
        </w:rPr>
        <w:t>较常见，做填报用</w:t>
      </w:r>
    </w:p>
    <w:p w:rsidR="00652817" w:rsidRDefault="00652817" w:rsidP="003463D1">
      <w:pPr>
        <w:pStyle w:val="af4"/>
      </w:pPr>
    </w:p>
    <w:p w:rsidR="00652817" w:rsidRDefault="00652817" w:rsidP="003463D1">
      <w:pPr>
        <w:pStyle w:val="af4"/>
        <w:rPr>
          <w:color w:val="FF0000"/>
        </w:rPr>
      </w:pPr>
      <w:r w:rsidRPr="0003552C">
        <w:rPr>
          <w:rFonts w:hint="eastAsia"/>
          <w:color w:val="FF0000"/>
        </w:rPr>
        <w:t>BFL</w:t>
      </w:r>
    </w:p>
    <w:p w:rsidR="00092D67" w:rsidRPr="00092D67" w:rsidRDefault="00092D67" w:rsidP="003463D1">
      <w:pPr>
        <w:pStyle w:val="af4"/>
        <w:rPr>
          <w:color w:val="000000" w:themeColor="text1"/>
        </w:rPr>
      </w:pPr>
      <w:r w:rsidRPr="00092D67">
        <w:rPr>
          <w:rFonts w:hint="eastAsia"/>
          <w:color w:val="000000" w:themeColor="text1"/>
        </w:rPr>
        <w:t>较常见，有默认查询条件的查询列表</w:t>
      </w:r>
    </w:p>
    <w:p w:rsidR="00652817" w:rsidRDefault="00652817" w:rsidP="003463D1">
      <w:pPr>
        <w:pStyle w:val="af4"/>
      </w:pPr>
      <w:r>
        <w:rPr>
          <w:noProof/>
        </w:rPr>
        <w:drawing>
          <wp:inline distT="0" distB="0" distL="0" distR="0" wp14:anchorId="226069C4" wp14:editId="3DE4F6C2">
            <wp:extent cx="5486400" cy="2400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6ED" w:rsidRPr="0003552C" w:rsidRDefault="00D2304C" w:rsidP="003463D1">
      <w:pPr>
        <w:pStyle w:val="af4"/>
        <w:rPr>
          <w:color w:val="FF0000"/>
        </w:rPr>
      </w:pPr>
      <w:r w:rsidRPr="0003552C">
        <w:rPr>
          <w:rFonts w:hint="eastAsia"/>
          <w:color w:val="FF0000"/>
        </w:rPr>
        <w:t>BFF</w:t>
      </w:r>
    </w:p>
    <w:p w:rsidR="00B12D04" w:rsidRDefault="00B12D04" w:rsidP="00602411">
      <w:pPr>
        <w:pStyle w:val="af4"/>
        <w:ind w:left="414" w:firstLine="720"/>
      </w:pPr>
      <w:r>
        <w:rPr>
          <w:rFonts w:hint="eastAsia"/>
        </w:rPr>
        <w:t>较少出现</w:t>
      </w:r>
      <w:r w:rsidR="00602411">
        <w:rPr>
          <w:rFonts w:hint="eastAsia"/>
        </w:rPr>
        <w:t>，主要用于做负责填报功能</w:t>
      </w:r>
    </w:p>
    <w:p w:rsidR="00602411" w:rsidRDefault="00602411" w:rsidP="003463D1">
      <w:pPr>
        <w:pStyle w:val="af4"/>
      </w:pPr>
      <w:r>
        <w:rPr>
          <w:noProof/>
        </w:rPr>
        <w:drawing>
          <wp:inline distT="0" distB="0" distL="0" distR="0" wp14:anchorId="54D0B048" wp14:editId="71A54E33">
            <wp:extent cx="5486400" cy="24460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4C" w:rsidRDefault="00652817" w:rsidP="003463D1">
      <w:pPr>
        <w:pStyle w:val="af4"/>
        <w:rPr>
          <w:color w:val="FF0000"/>
        </w:rPr>
      </w:pPr>
      <w:r w:rsidRPr="0003552C">
        <w:rPr>
          <w:rFonts w:hint="eastAsia"/>
          <w:color w:val="FF0000"/>
        </w:rPr>
        <w:t>BX|X(BL|L</w:t>
      </w:r>
      <w:r w:rsidRPr="0003552C">
        <w:rPr>
          <w:rFonts w:hint="eastAsia"/>
          <w:color w:val="FF0000"/>
        </w:rPr>
        <w:t>、</w:t>
      </w:r>
      <w:r w:rsidRPr="0003552C">
        <w:rPr>
          <w:rFonts w:hint="eastAsia"/>
          <w:color w:val="FF0000"/>
        </w:rPr>
        <w:t>BF|L</w:t>
      </w:r>
      <w:r w:rsidRPr="0003552C">
        <w:rPr>
          <w:rFonts w:hint="eastAsia"/>
          <w:color w:val="FF0000"/>
        </w:rPr>
        <w:t>、</w:t>
      </w:r>
      <w:r w:rsidRPr="0003552C">
        <w:rPr>
          <w:rFonts w:hint="eastAsia"/>
          <w:color w:val="FF0000"/>
        </w:rPr>
        <w:t>BF|F)</w:t>
      </w:r>
    </w:p>
    <w:p w:rsidR="00092D67" w:rsidRPr="00092D67" w:rsidRDefault="00092D67" w:rsidP="003463D1">
      <w:pPr>
        <w:pStyle w:val="af4"/>
        <w:rPr>
          <w:color w:val="000000" w:themeColor="text1"/>
        </w:rPr>
      </w:pPr>
      <w:r w:rsidRPr="00092D67">
        <w:rPr>
          <w:rFonts w:hint="eastAsia"/>
          <w:color w:val="000000" w:themeColor="text1"/>
        </w:rPr>
        <w:t>较常见，区域互动，提升操作体验</w:t>
      </w:r>
    </w:p>
    <w:p w:rsidR="007F56ED" w:rsidRDefault="00652817" w:rsidP="003463D1">
      <w:pPr>
        <w:pStyle w:val="af4"/>
      </w:pPr>
      <w:r>
        <w:rPr>
          <w:rFonts w:hint="eastAsia"/>
        </w:rPr>
        <w:t>BL</w:t>
      </w:r>
      <w:r w:rsidR="007F56ED">
        <w:rPr>
          <w:rFonts w:hint="eastAsia"/>
        </w:rPr>
        <w:t>|</w:t>
      </w:r>
      <w:r>
        <w:rPr>
          <w:rFonts w:hint="eastAsia"/>
        </w:rPr>
        <w:t>L</w:t>
      </w:r>
    </w:p>
    <w:p w:rsidR="007F56ED" w:rsidRDefault="007F56ED" w:rsidP="003463D1">
      <w:pPr>
        <w:pStyle w:val="af4"/>
      </w:pPr>
      <w:r>
        <w:rPr>
          <w:noProof/>
        </w:rPr>
        <w:lastRenderedPageBreak/>
        <w:drawing>
          <wp:inline distT="0" distB="0" distL="0" distR="0" wp14:anchorId="4B8C9971" wp14:editId="584F08A2">
            <wp:extent cx="5486400" cy="33883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17" w:rsidRDefault="00652817" w:rsidP="003463D1">
      <w:pPr>
        <w:pStyle w:val="af4"/>
      </w:pPr>
      <w:r>
        <w:rPr>
          <w:rFonts w:hint="eastAsia"/>
        </w:rPr>
        <w:t>BF|L</w:t>
      </w:r>
    </w:p>
    <w:p w:rsidR="00D2304C" w:rsidRDefault="00D2304C" w:rsidP="003463D1">
      <w:pPr>
        <w:pStyle w:val="af4"/>
      </w:pPr>
      <w:r>
        <w:rPr>
          <w:noProof/>
        </w:rPr>
        <w:drawing>
          <wp:inline distT="0" distB="0" distL="0" distR="0" wp14:anchorId="06373324" wp14:editId="52CA6F27">
            <wp:extent cx="5486400" cy="31940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17" w:rsidRDefault="00652817" w:rsidP="003463D1">
      <w:pPr>
        <w:pStyle w:val="af4"/>
        <w:rPr>
          <w:b/>
          <w:color w:val="FF0000"/>
        </w:rPr>
      </w:pPr>
      <w:r w:rsidRPr="0003552C">
        <w:rPr>
          <w:rFonts w:hint="eastAsia"/>
          <w:b/>
          <w:color w:val="FF0000"/>
        </w:rPr>
        <w:t>BFX|X</w:t>
      </w:r>
      <w:r w:rsidRPr="0003552C">
        <w:rPr>
          <w:rFonts w:hint="eastAsia"/>
          <w:b/>
          <w:color w:val="FF0000"/>
        </w:rPr>
        <w:t>（</w:t>
      </w:r>
      <w:r w:rsidRPr="0003552C">
        <w:rPr>
          <w:rFonts w:hint="eastAsia"/>
          <w:b/>
          <w:color w:val="FF0000"/>
        </w:rPr>
        <w:t>BFL|L</w:t>
      </w:r>
      <w:r w:rsidRPr="0003552C">
        <w:rPr>
          <w:rFonts w:hint="eastAsia"/>
          <w:b/>
          <w:color w:val="FF0000"/>
        </w:rPr>
        <w:t>）</w:t>
      </w:r>
    </w:p>
    <w:p w:rsidR="00092D67" w:rsidRPr="00092D67" w:rsidRDefault="00092D67" w:rsidP="00092D67">
      <w:pPr>
        <w:pStyle w:val="af4"/>
        <w:rPr>
          <w:color w:val="000000" w:themeColor="text1"/>
        </w:rPr>
      </w:pPr>
      <w:r w:rsidRPr="00092D67">
        <w:rPr>
          <w:rFonts w:hint="eastAsia"/>
          <w:color w:val="000000" w:themeColor="text1"/>
        </w:rPr>
        <w:t>较常见，</w:t>
      </w:r>
      <w:r>
        <w:rPr>
          <w:rFonts w:hint="eastAsia"/>
          <w:color w:val="000000" w:themeColor="text1"/>
        </w:rPr>
        <w:t>有默认搜索的</w:t>
      </w:r>
      <w:r w:rsidRPr="00092D67">
        <w:rPr>
          <w:rFonts w:hint="eastAsia"/>
          <w:color w:val="000000" w:themeColor="text1"/>
        </w:rPr>
        <w:t>区域互动，提升操作体验</w:t>
      </w:r>
    </w:p>
    <w:p w:rsidR="00092D67" w:rsidRPr="00092D67" w:rsidRDefault="00092D67" w:rsidP="003463D1">
      <w:pPr>
        <w:pStyle w:val="af4"/>
        <w:rPr>
          <w:b/>
          <w:color w:val="FF0000"/>
        </w:rPr>
      </w:pPr>
    </w:p>
    <w:p w:rsidR="00652817" w:rsidRPr="00652817" w:rsidRDefault="00652817" w:rsidP="003463D1">
      <w:pPr>
        <w:pStyle w:val="af4"/>
        <w:rPr>
          <w:b/>
        </w:rPr>
      </w:pPr>
      <w:r>
        <w:rPr>
          <w:noProof/>
        </w:rPr>
        <w:lastRenderedPageBreak/>
        <w:drawing>
          <wp:inline distT="0" distB="0" distL="0" distR="0" wp14:anchorId="1330B56D" wp14:editId="58B0EB77">
            <wp:extent cx="5486400" cy="24072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C0" w:rsidRDefault="000744C0" w:rsidP="002C41D2">
      <w:pPr>
        <w:pStyle w:val="aff1"/>
      </w:pPr>
    </w:p>
    <w:p w:rsidR="00016A04" w:rsidRDefault="00225EB2" w:rsidP="00311F18">
      <w:pPr>
        <w:pStyle w:val="aff1"/>
        <w:numPr>
          <w:ilvl w:val="0"/>
          <w:numId w:val="29"/>
        </w:numPr>
      </w:pPr>
      <w:r>
        <w:rPr>
          <w:rFonts w:hint="eastAsia"/>
        </w:rPr>
        <w:t>Unit</w:t>
      </w:r>
      <w:r w:rsidR="00311F18">
        <w:rPr>
          <w:rFonts w:hint="eastAsia"/>
        </w:rPr>
        <w:t>概念</w:t>
      </w:r>
    </w:p>
    <w:p w:rsidR="00311F18" w:rsidRPr="00311F18" w:rsidRDefault="00311F18" w:rsidP="00311F18">
      <w:pPr>
        <w:pStyle w:val="af4"/>
      </w:pPr>
      <w:r>
        <w:rPr>
          <w:rFonts w:hint="eastAsia"/>
        </w:rPr>
        <w:t>在</w:t>
      </w:r>
      <w:r>
        <w:rPr>
          <w:rFonts w:hint="eastAsia"/>
        </w:rPr>
        <w:t>Form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Label+Form</w:t>
      </w:r>
      <w:proofErr w:type="spellEnd"/>
      <w:r w:rsidR="00225EB2">
        <w:rPr>
          <w:rFonts w:hint="eastAsia"/>
        </w:rPr>
        <w:t>元素为一个单元（</w:t>
      </w:r>
      <w:r w:rsidR="00225EB2">
        <w:rPr>
          <w:rFonts w:hint="eastAsia"/>
        </w:rPr>
        <w:t>Unit</w:t>
      </w:r>
      <w:r w:rsidR="00225EB2">
        <w:rPr>
          <w:rFonts w:hint="eastAsia"/>
        </w:rPr>
        <w:t>）</w:t>
      </w:r>
      <w:r>
        <w:rPr>
          <w:rFonts w:hint="eastAsia"/>
        </w:rPr>
        <w:t>，如：</w:t>
      </w:r>
    </w:p>
    <w:p w:rsidR="00311F18" w:rsidRDefault="00311F18" w:rsidP="003529CE">
      <w:pPr>
        <w:pStyle w:val="af4"/>
        <w:ind w:leftChars="810" w:left="1701"/>
      </w:pPr>
    </w:p>
    <w:p w:rsidR="00311F18" w:rsidRPr="00016A04" w:rsidRDefault="00225EB2" w:rsidP="00311F18">
      <w:pPr>
        <w:pStyle w:val="af4"/>
        <w:ind w:leftChars="540"/>
      </w:pPr>
      <w:r>
        <w:rPr>
          <w:noProof/>
        </w:rPr>
        <w:drawing>
          <wp:inline distT="0" distB="0" distL="0" distR="0">
            <wp:extent cx="6019800" cy="823762"/>
            <wp:effectExtent l="0" t="0" r="0" b="0"/>
            <wp:docPr id="21" name="图片 21" descr="C:\Users\KIM\AppData\Local\Temp\SNAGHTML7962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M\AppData\Local\Temp\SNAGHTML79628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82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4C0" w:rsidRPr="00AD1CA6" w:rsidRDefault="00AD1CA6" w:rsidP="00AD1CA6">
      <w:pPr>
        <w:pStyle w:val="aff1"/>
        <w:numPr>
          <w:ilvl w:val="0"/>
          <w:numId w:val="29"/>
        </w:numPr>
      </w:pPr>
      <w:r w:rsidRPr="00AD1CA6">
        <w:rPr>
          <w:rFonts w:hint="eastAsia"/>
        </w:rPr>
        <w:t>Group</w:t>
      </w:r>
      <w:r w:rsidRPr="00AD1CA6">
        <w:rPr>
          <w:rFonts w:hint="eastAsia"/>
        </w:rPr>
        <w:t>概念</w:t>
      </w:r>
    </w:p>
    <w:p w:rsidR="00AD1CA6" w:rsidRDefault="00AD1CA6" w:rsidP="0049119C">
      <w:pPr>
        <w:ind w:firstLine="720"/>
        <w:rPr>
          <w:rStyle w:val="aff6"/>
        </w:rPr>
      </w:pPr>
      <w:r>
        <w:rPr>
          <w:rStyle w:val="aff6"/>
          <w:rFonts w:hint="eastAsia"/>
        </w:rPr>
        <w:t>在</w:t>
      </w:r>
      <w:r>
        <w:rPr>
          <w:rStyle w:val="aff6"/>
          <w:rFonts w:hint="eastAsia"/>
        </w:rPr>
        <w:t>Form</w:t>
      </w:r>
      <w:r>
        <w:rPr>
          <w:rStyle w:val="aff6"/>
          <w:rFonts w:hint="eastAsia"/>
        </w:rPr>
        <w:t>中</w:t>
      </w:r>
      <w:r>
        <w:rPr>
          <w:rStyle w:val="aff6"/>
          <w:rFonts w:hint="eastAsia"/>
        </w:rPr>
        <w:t xml:space="preserve"> </w:t>
      </w:r>
      <w:r>
        <w:rPr>
          <w:rStyle w:val="aff6"/>
          <w:rFonts w:hint="eastAsia"/>
        </w:rPr>
        <w:t>业务属性相同的单元可以分在以</w:t>
      </w:r>
      <w:proofErr w:type="gramStart"/>
      <w:r>
        <w:rPr>
          <w:rStyle w:val="aff6"/>
          <w:rFonts w:hint="eastAsia"/>
        </w:rPr>
        <w:t>个</w:t>
      </w:r>
      <w:proofErr w:type="gramEnd"/>
      <w:r>
        <w:rPr>
          <w:rStyle w:val="aff6"/>
          <w:rFonts w:hint="eastAsia"/>
        </w:rPr>
        <w:t>组里，以虚线框显示。</w:t>
      </w:r>
    </w:p>
    <w:p w:rsidR="00AD1CA6" w:rsidRPr="00AD1CA6" w:rsidRDefault="00AD1CA6" w:rsidP="0049119C">
      <w:pPr>
        <w:ind w:firstLine="720"/>
        <w:rPr>
          <w:rStyle w:val="aff6"/>
        </w:rPr>
      </w:pPr>
      <w:r>
        <w:rPr>
          <w:noProof/>
        </w:rPr>
        <w:drawing>
          <wp:inline distT="0" distB="0" distL="0" distR="0">
            <wp:extent cx="5353050" cy="2257425"/>
            <wp:effectExtent l="0" t="0" r="0" b="0"/>
            <wp:docPr id="23" name="图片 23" descr="C:\Users\KIM\AppData\Local\Temp\SNAGHTML7fbd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M\AppData\Local\Temp\SNAGHTML7fbd6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19C" w:rsidRDefault="0049119C" w:rsidP="0049119C">
      <w:pPr>
        <w:ind w:firstLine="720"/>
      </w:pPr>
    </w:p>
    <w:p w:rsidR="00BC1D8A" w:rsidRPr="00BC1D8A" w:rsidRDefault="00BC1D8A" w:rsidP="00353CB8">
      <w:pPr>
        <w:pStyle w:val="1"/>
        <w:numPr>
          <w:ilvl w:val="0"/>
          <w:numId w:val="1"/>
        </w:numPr>
      </w:pPr>
      <w:r w:rsidRPr="00BC1D8A">
        <w:rPr>
          <w:rFonts w:hint="eastAsia"/>
        </w:rPr>
        <w:t xml:space="preserve">规范 </w:t>
      </w:r>
    </w:p>
    <w:p w:rsidR="00BC1D8A" w:rsidRDefault="001F07E1" w:rsidP="00353CB8">
      <w:pPr>
        <w:pStyle w:val="2"/>
        <w:numPr>
          <w:ilvl w:val="1"/>
          <w:numId w:val="1"/>
        </w:numPr>
        <w:ind w:left="567"/>
      </w:pPr>
      <w:r>
        <w:rPr>
          <w:rFonts w:hint="eastAsia"/>
        </w:rPr>
        <w:t>Header</w:t>
      </w:r>
      <w:r>
        <w:rPr>
          <w:rFonts w:hint="eastAsia"/>
        </w:rPr>
        <w:t>区</w:t>
      </w:r>
    </w:p>
    <w:p w:rsidR="00E8661D" w:rsidRPr="00353CB8" w:rsidRDefault="00BC1D8A" w:rsidP="00353CB8">
      <w:pPr>
        <w:pStyle w:val="3"/>
        <w:numPr>
          <w:ilvl w:val="2"/>
          <w:numId w:val="1"/>
        </w:numPr>
        <w:ind w:left="567"/>
        <w:rPr>
          <w:b/>
        </w:rPr>
      </w:pPr>
      <w:r w:rsidRPr="00353CB8">
        <w:rPr>
          <w:rFonts w:hint="eastAsia"/>
          <w:b/>
        </w:rPr>
        <w:t>规则</w:t>
      </w:r>
    </w:p>
    <w:p w:rsidR="00E8661D" w:rsidRDefault="00602411" w:rsidP="00602411">
      <w:pPr>
        <w:pStyle w:val="aff1"/>
        <w:numPr>
          <w:ilvl w:val="0"/>
          <w:numId w:val="19"/>
        </w:numPr>
      </w:pPr>
      <w:r>
        <w:rPr>
          <w:rFonts w:hint="eastAsia"/>
        </w:rPr>
        <w:t>向</w:t>
      </w:r>
      <w:r>
        <w:rPr>
          <w:rFonts w:hint="eastAsia"/>
        </w:rPr>
        <w:t>Header</w:t>
      </w:r>
      <w:r>
        <w:rPr>
          <w:rFonts w:hint="eastAsia"/>
        </w:rPr>
        <w:t>区域添加</w:t>
      </w:r>
      <w:r w:rsidR="00B808D8">
        <w:rPr>
          <w:rFonts w:hint="eastAsia"/>
        </w:rPr>
        <w:t>显示</w:t>
      </w:r>
      <w:r>
        <w:rPr>
          <w:rFonts w:hint="eastAsia"/>
        </w:rPr>
        <w:t>内容需经过评审。</w:t>
      </w:r>
    </w:p>
    <w:p w:rsidR="00B808D8" w:rsidRPr="00B808D8" w:rsidRDefault="00B808D8" w:rsidP="00B808D8">
      <w:pPr>
        <w:pStyle w:val="aff1"/>
        <w:numPr>
          <w:ilvl w:val="0"/>
          <w:numId w:val="19"/>
        </w:numPr>
      </w:pPr>
      <w:r>
        <w:rPr>
          <w:rFonts w:hint="eastAsia"/>
        </w:rPr>
        <w:t>在主体框架中添加全局的</w:t>
      </w:r>
      <w:r>
        <w:rPr>
          <w:rFonts w:hint="eastAsia"/>
        </w:rPr>
        <w:t>JS</w:t>
      </w:r>
      <w:r>
        <w:rPr>
          <w:rFonts w:hint="eastAsia"/>
        </w:rPr>
        <w:t>需经过评审。</w:t>
      </w:r>
    </w:p>
    <w:p w:rsidR="00674A3D" w:rsidRDefault="00674A3D" w:rsidP="00674A3D">
      <w:pPr>
        <w:pStyle w:val="aff1"/>
        <w:numPr>
          <w:ilvl w:val="0"/>
          <w:numId w:val="19"/>
        </w:numPr>
      </w:pPr>
      <w:r>
        <w:rPr>
          <w:rFonts w:hint="eastAsia"/>
        </w:rPr>
        <w:lastRenderedPageBreak/>
        <w:t>Header</w:t>
      </w:r>
      <w:r>
        <w:rPr>
          <w:rFonts w:hint="eastAsia"/>
        </w:rPr>
        <w:t>区域主要存放</w:t>
      </w:r>
      <w:r>
        <w:rPr>
          <w:rFonts w:hint="eastAsia"/>
        </w:rPr>
        <w:t>Logo</w:t>
      </w:r>
      <w:r>
        <w:rPr>
          <w:rFonts w:hint="eastAsia"/>
        </w:rPr>
        <w:t>，当前用户，工作中心等全局内容。</w:t>
      </w:r>
    </w:p>
    <w:p w:rsidR="003244DE" w:rsidRDefault="003244DE" w:rsidP="003244DE">
      <w:pPr>
        <w:pStyle w:val="af4"/>
      </w:pPr>
      <w:r>
        <w:rPr>
          <w:noProof/>
        </w:rPr>
        <w:drawing>
          <wp:inline distT="0" distB="0" distL="0" distR="0" wp14:anchorId="706AFF50" wp14:editId="20237D1C">
            <wp:extent cx="5486400" cy="20701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7E" w:rsidRDefault="007C237E" w:rsidP="003244DE">
      <w:pPr>
        <w:pStyle w:val="af4"/>
      </w:pPr>
      <w:r>
        <w:rPr>
          <w:noProof/>
        </w:rPr>
        <w:drawing>
          <wp:inline distT="0" distB="0" distL="0" distR="0" wp14:anchorId="6D1C7DB0" wp14:editId="6062DB91">
            <wp:extent cx="5486400" cy="280035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8A" w:rsidRPr="00BC1D8A" w:rsidRDefault="00BC1D8A" w:rsidP="00BC1D8A">
      <w:pPr>
        <w:pStyle w:val="af4"/>
      </w:pPr>
    </w:p>
    <w:p w:rsidR="00674A3D" w:rsidRPr="00674A3D" w:rsidRDefault="001F07E1" w:rsidP="00674A3D">
      <w:pPr>
        <w:pStyle w:val="2"/>
        <w:numPr>
          <w:ilvl w:val="1"/>
          <w:numId w:val="1"/>
        </w:numPr>
        <w:ind w:left="567"/>
      </w:pPr>
      <w:r>
        <w:rPr>
          <w:rFonts w:hint="eastAsia"/>
        </w:rPr>
        <w:t>Footer</w:t>
      </w:r>
      <w:r>
        <w:rPr>
          <w:rFonts w:hint="eastAsia"/>
        </w:rPr>
        <w:t>区</w:t>
      </w:r>
    </w:p>
    <w:p w:rsidR="00FB67D6" w:rsidRPr="00353CB8" w:rsidRDefault="00FB67D6" w:rsidP="00353CB8">
      <w:pPr>
        <w:pStyle w:val="3"/>
        <w:numPr>
          <w:ilvl w:val="2"/>
          <w:numId w:val="1"/>
        </w:numPr>
        <w:ind w:left="567"/>
        <w:rPr>
          <w:b/>
        </w:rPr>
      </w:pPr>
      <w:r w:rsidRPr="00353CB8">
        <w:rPr>
          <w:rFonts w:hint="eastAsia"/>
          <w:b/>
        </w:rPr>
        <w:t>规则</w:t>
      </w:r>
    </w:p>
    <w:p w:rsidR="000B726E" w:rsidRDefault="000B726E" w:rsidP="000B726E">
      <w:pPr>
        <w:pStyle w:val="aff1"/>
        <w:numPr>
          <w:ilvl w:val="0"/>
          <w:numId w:val="15"/>
        </w:numPr>
      </w:pPr>
      <w:r>
        <w:rPr>
          <w:rFonts w:hint="eastAsia"/>
        </w:rPr>
        <w:t>向</w:t>
      </w:r>
      <w:r>
        <w:rPr>
          <w:rFonts w:hint="eastAsia"/>
        </w:rPr>
        <w:t>Footer</w:t>
      </w:r>
      <w:r>
        <w:rPr>
          <w:rFonts w:hint="eastAsia"/>
        </w:rPr>
        <w:t>区域添加内容需经过评审。</w:t>
      </w:r>
    </w:p>
    <w:p w:rsidR="000B726E" w:rsidRDefault="000B726E" w:rsidP="000B726E">
      <w:pPr>
        <w:pStyle w:val="aff1"/>
        <w:numPr>
          <w:ilvl w:val="0"/>
          <w:numId w:val="15"/>
        </w:numPr>
      </w:pPr>
      <w:r>
        <w:rPr>
          <w:rFonts w:hint="eastAsia"/>
        </w:rPr>
        <w:t>Footer</w:t>
      </w:r>
      <w:r>
        <w:rPr>
          <w:rFonts w:hint="eastAsia"/>
        </w:rPr>
        <w:t>区域主要记录</w:t>
      </w:r>
      <w:r w:rsidRPr="00674A3D">
        <w:t>Copyright</w:t>
      </w:r>
      <w:r>
        <w:rPr>
          <w:rFonts w:hint="eastAsia"/>
        </w:rPr>
        <w:t>信息。</w:t>
      </w:r>
    </w:p>
    <w:p w:rsidR="007C237E" w:rsidRPr="007C237E" w:rsidRDefault="000057CF" w:rsidP="007C237E">
      <w:pPr>
        <w:pStyle w:val="af4"/>
      </w:pPr>
      <w:r>
        <w:rPr>
          <w:noProof/>
        </w:rPr>
        <w:drawing>
          <wp:inline distT="0" distB="0" distL="0" distR="0" wp14:anchorId="12E73103" wp14:editId="1404A37B">
            <wp:extent cx="5486400" cy="128270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6E" w:rsidRPr="000B726E" w:rsidRDefault="000057CF" w:rsidP="000B726E">
      <w:pPr>
        <w:pStyle w:val="af4"/>
      </w:pPr>
      <w:r>
        <w:rPr>
          <w:noProof/>
        </w:rPr>
        <w:drawing>
          <wp:inline distT="0" distB="0" distL="0" distR="0" wp14:anchorId="648289F0" wp14:editId="3E6687F2">
            <wp:extent cx="5486400" cy="167005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8A" w:rsidRDefault="001F07E1" w:rsidP="00353CB8">
      <w:pPr>
        <w:pStyle w:val="2"/>
        <w:numPr>
          <w:ilvl w:val="1"/>
          <w:numId w:val="1"/>
        </w:numPr>
        <w:ind w:left="567"/>
      </w:pPr>
      <w:r>
        <w:rPr>
          <w:rFonts w:hint="eastAsia"/>
        </w:rPr>
        <w:t>Tab</w:t>
      </w:r>
      <w:r>
        <w:rPr>
          <w:rFonts w:hint="eastAsia"/>
        </w:rPr>
        <w:t>区</w:t>
      </w:r>
    </w:p>
    <w:p w:rsidR="00FB67D6" w:rsidRPr="00353CB8" w:rsidRDefault="00FB67D6" w:rsidP="00353CB8">
      <w:pPr>
        <w:pStyle w:val="3"/>
        <w:numPr>
          <w:ilvl w:val="2"/>
          <w:numId w:val="1"/>
        </w:numPr>
        <w:ind w:left="567"/>
        <w:rPr>
          <w:b/>
        </w:rPr>
      </w:pPr>
      <w:r w:rsidRPr="00353CB8">
        <w:rPr>
          <w:rFonts w:hint="eastAsia"/>
          <w:b/>
        </w:rPr>
        <w:t>规则</w:t>
      </w:r>
    </w:p>
    <w:p w:rsidR="005A56A0" w:rsidRDefault="006A6368" w:rsidP="00721F41">
      <w:pPr>
        <w:pStyle w:val="aff1"/>
        <w:numPr>
          <w:ilvl w:val="0"/>
          <w:numId w:val="16"/>
        </w:numPr>
      </w:pPr>
      <w:r>
        <w:rPr>
          <w:rFonts w:hint="eastAsia"/>
        </w:rPr>
        <w:t>整个页面的</w:t>
      </w:r>
      <w:r w:rsidR="003244DE">
        <w:rPr>
          <w:rFonts w:hint="eastAsia"/>
        </w:rPr>
        <w:t>Tab</w:t>
      </w:r>
      <w:r w:rsidR="003244DE">
        <w:rPr>
          <w:rFonts w:hint="eastAsia"/>
        </w:rPr>
        <w:t>层级不要超过</w:t>
      </w:r>
      <w:r w:rsidR="003244DE">
        <w:rPr>
          <w:rFonts w:hint="eastAsia"/>
        </w:rPr>
        <w:t>3</w:t>
      </w:r>
      <w:r w:rsidR="003244DE">
        <w:rPr>
          <w:rFonts w:hint="eastAsia"/>
        </w:rPr>
        <w:t>层</w:t>
      </w:r>
      <w:r w:rsidR="00E51E53">
        <w:rPr>
          <w:rFonts w:hint="eastAsia"/>
        </w:rPr>
        <w:t>，</w:t>
      </w:r>
      <w:r>
        <w:rPr>
          <w:rFonts w:hint="eastAsia"/>
        </w:rPr>
        <w:t>Tab</w:t>
      </w:r>
      <w:r>
        <w:rPr>
          <w:rFonts w:hint="eastAsia"/>
        </w:rPr>
        <w:t>区默认</w:t>
      </w:r>
      <w:r>
        <w:rPr>
          <w:rFonts w:hint="eastAsia"/>
        </w:rPr>
        <w:t>1</w:t>
      </w:r>
      <w:r>
        <w:rPr>
          <w:rFonts w:hint="eastAsia"/>
        </w:rPr>
        <w:t>层，</w:t>
      </w:r>
      <w:r>
        <w:rPr>
          <w:rFonts w:hint="eastAsia"/>
        </w:rPr>
        <w:t>Page</w:t>
      </w:r>
      <w:r>
        <w:rPr>
          <w:rFonts w:hint="eastAsia"/>
        </w:rPr>
        <w:t>，</w:t>
      </w:r>
      <w:r>
        <w:rPr>
          <w:rFonts w:hint="eastAsia"/>
        </w:rPr>
        <w:t>Tab</w:t>
      </w:r>
      <w:r>
        <w:rPr>
          <w:rFonts w:hint="eastAsia"/>
        </w:rPr>
        <w:t>区</w:t>
      </w:r>
      <w:r w:rsidR="00E51E53">
        <w:rPr>
          <w:rFonts w:hint="eastAsia"/>
        </w:rPr>
        <w:t>一般</w:t>
      </w:r>
      <w:r w:rsidR="00E51E53">
        <w:rPr>
          <w:rFonts w:hint="eastAsia"/>
        </w:rPr>
        <w:t>1-2</w:t>
      </w:r>
      <w:r w:rsidR="00E51E53">
        <w:rPr>
          <w:rFonts w:hint="eastAsia"/>
        </w:rPr>
        <w:t>层。</w:t>
      </w:r>
    </w:p>
    <w:p w:rsidR="00D334D4" w:rsidRDefault="00144DBB" w:rsidP="00D334D4">
      <w:pPr>
        <w:pStyle w:val="aff1"/>
        <w:ind w:left="1134"/>
      </w:pPr>
      <w:r>
        <w:rPr>
          <w:noProof/>
        </w:rPr>
        <w:drawing>
          <wp:inline distT="0" distB="0" distL="0" distR="0" wp14:anchorId="05BF2366" wp14:editId="538D5352">
            <wp:extent cx="5486400" cy="2010410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4D4" w:rsidRDefault="00D334D4" w:rsidP="00D334D4">
      <w:pPr>
        <w:pStyle w:val="aff1"/>
        <w:numPr>
          <w:ilvl w:val="0"/>
          <w:numId w:val="16"/>
        </w:numPr>
      </w:pPr>
      <w:r w:rsidRPr="00D334D4">
        <w:rPr>
          <w:rFonts w:hint="eastAsia"/>
        </w:rPr>
        <w:t xml:space="preserve"> </w:t>
      </w:r>
      <w:r>
        <w:rPr>
          <w:rFonts w:hint="eastAsia"/>
        </w:rPr>
        <w:t>Tab</w:t>
      </w:r>
      <w:r>
        <w:rPr>
          <w:rFonts w:hint="eastAsia"/>
        </w:rPr>
        <w:t>标题不要超过</w:t>
      </w:r>
      <w:r w:rsidR="008C0998">
        <w:rPr>
          <w:rFonts w:hint="eastAsia"/>
        </w:rPr>
        <w:t>6</w:t>
      </w:r>
      <w:r>
        <w:rPr>
          <w:rFonts w:hint="eastAsia"/>
        </w:rPr>
        <w:t>个汉字（</w:t>
      </w:r>
      <w:r w:rsidR="000E1B1E">
        <w:rPr>
          <w:rFonts w:hint="eastAsia"/>
        </w:rPr>
        <w:t>12</w:t>
      </w:r>
      <w:r>
        <w:rPr>
          <w:rFonts w:hint="eastAsia"/>
        </w:rPr>
        <w:t>个字符）。</w:t>
      </w:r>
    </w:p>
    <w:p w:rsidR="003244DE" w:rsidRDefault="00D334D4" w:rsidP="003244DE">
      <w:pPr>
        <w:pStyle w:val="af4"/>
      </w:pPr>
      <w:r>
        <w:rPr>
          <w:rFonts w:hint="eastAsia"/>
        </w:rPr>
        <w:t>标题太</w:t>
      </w:r>
      <w:proofErr w:type="gramStart"/>
      <w:r>
        <w:rPr>
          <w:rFonts w:hint="eastAsia"/>
        </w:rPr>
        <w:t>长</w:t>
      </w:r>
      <w:r w:rsidR="00F234D3">
        <w:rPr>
          <w:rFonts w:hint="eastAsia"/>
        </w:rPr>
        <w:t>太</w:t>
      </w:r>
      <w:proofErr w:type="gramEnd"/>
      <w:r w:rsidR="00F234D3">
        <w:rPr>
          <w:rFonts w:hint="eastAsia"/>
        </w:rPr>
        <w:t>短都</w:t>
      </w:r>
      <w:r>
        <w:rPr>
          <w:rFonts w:hint="eastAsia"/>
        </w:rPr>
        <w:t>会影响美观：</w:t>
      </w:r>
      <w:r w:rsidR="00F234D3">
        <w:rPr>
          <w:rFonts w:hint="eastAsia"/>
        </w:rPr>
        <w:t>一般</w:t>
      </w:r>
      <w:r w:rsidR="000E1B1E">
        <w:rPr>
          <w:rFonts w:hint="eastAsia"/>
        </w:rPr>
        <w:t>2</w:t>
      </w:r>
      <w:r w:rsidR="00F234D3">
        <w:rPr>
          <w:rFonts w:hint="eastAsia"/>
        </w:rPr>
        <w:t>-6</w:t>
      </w:r>
      <w:r w:rsidR="00F234D3">
        <w:rPr>
          <w:rFonts w:hint="eastAsia"/>
        </w:rPr>
        <w:t>个汉字</w:t>
      </w:r>
    </w:p>
    <w:p w:rsidR="00D334D4" w:rsidRDefault="00D334D4" w:rsidP="003244DE">
      <w:pPr>
        <w:pStyle w:val="af4"/>
      </w:pPr>
      <w:r>
        <w:rPr>
          <w:noProof/>
        </w:rPr>
        <w:drawing>
          <wp:inline distT="0" distB="0" distL="0" distR="0" wp14:anchorId="2C57DCBA" wp14:editId="0F5D7158">
            <wp:extent cx="5495925" cy="16573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-204" b="17535"/>
                    <a:stretch/>
                  </pic:blipFill>
                  <pic:spPr bwMode="auto">
                    <a:xfrm>
                      <a:off x="0" y="0"/>
                      <a:ext cx="5497663" cy="1657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AFA" w:rsidRDefault="004C2AFA" w:rsidP="003244DE">
      <w:pPr>
        <w:pStyle w:val="af4"/>
      </w:pPr>
    </w:p>
    <w:p w:rsidR="004C2AFA" w:rsidRDefault="004C2AFA" w:rsidP="004C2AFA">
      <w:pPr>
        <w:pStyle w:val="aff1"/>
        <w:numPr>
          <w:ilvl w:val="0"/>
          <w:numId w:val="16"/>
        </w:numPr>
      </w:pPr>
      <w:r>
        <w:rPr>
          <w:rFonts w:hint="eastAsia"/>
        </w:rPr>
        <w:t>平台限制了</w:t>
      </w:r>
      <w:r>
        <w:rPr>
          <w:rFonts w:hint="eastAsia"/>
        </w:rPr>
        <w:t>Tab</w:t>
      </w:r>
      <w:r>
        <w:rPr>
          <w:rFonts w:hint="eastAsia"/>
        </w:rPr>
        <w:t>同时展示的数量（不超过</w:t>
      </w:r>
      <w:r>
        <w:rPr>
          <w:rFonts w:hint="eastAsia"/>
        </w:rPr>
        <w:t>10</w:t>
      </w:r>
      <w:r>
        <w:rPr>
          <w:rFonts w:hint="eastAsia"/>
        </w:rPr>
        <w:t>个）</w:t>
      </w:r>
    </w:p>
    <w:p w:rsidR="004C2AFA" w:rsidRPr="00D334D4" w:rsidRDefault="004C2AFA" w:rsidP="003244DE">
      <w:pPr>
        <w:pStyle w:val="af4"/>
      </w:pPr>
    </w:p>
    <w:p w:rsidR="005A56A0" w:rsidRDefault="005A56A0" w:rsidP="00B6717A">
      <w:pPr>
        <w:ind w:firstLine="720"/>
      </w:pPr>
    </w:p>
    <w:p w:rsidR="00BC1D8A" w:rsidRDefault="001F07E1" w:rsidP="00353CB8">
      <w:pPr>
        <w:pStyle w:val="2"/>
        <w:numPr>
          <w:ilvl w:val="1"/>
          <w:numId w:val="1"/>
        </w:numPr>
        <w:ind w:left="567"/>
      </w:pPr>
      <w:r>
        <w:rPr>
          <w:rFonts w:hint="eastAsia"/>
        </w:rPr>
        <w:t>Menu</w:t>
      </w:r>
      <w:r>
        <w:rPr>
          <w:rFonts w:hint="eastAsia"/>
        </w:rPr>
        <w:t>区</w:t>
      </w:r>
    </w:p>
    <w:p w:rsidR="00FB67D6" w:rsidRPr="00353CB8" w:rsidRDefault="00FB67D6" w:rsidP="00353CB8">
      <w:pPr>
        <w:pStyle w:val="3"/>
        <w:numPr>
          <w:ilvl w:val="2"/>
          <w:numId w:val="1"/>
        </w:numPr>
        <w:ind w:left="567"/>
        <w:rPr>
          <w:b/>
        </w:rPr>
      </w:pPr>
      <w:r w:rsidRPr="00353CB8">
        <w:rPr>
          <w:rFonts w:hint="eastAsia"/>
          <w:b/>
        </w:rPr>
        <w:t>规则</w:t>
      </w:r>
    </w:p>
    <w:p w:rsidR="005A56A0" w:rsidRDefault="00783349" w:rsidP="00721F41">
      <w:pPr>
        <w:pStyle w:val="aff1"/>
        <w:numPr>
          <w:ilvl w:val="0"/>
          <w:numId w:val="17"/>
        </w:numPr>
      </w:pPr>
      <w:r>
        <w:rPr>
          <w:rFonts w:hint="eastAsia"/>
        </w:rPr>
        <w:t>Menu</w:t>
      </w:r>
      <w:r>
        <w:rPr>
          <w:rFonts w:hint="eastAsia"/>
        </w:rPr>
        <w:t>层级不要超过</w:t>
      </w:r>
      <w:r>
        <w:rPr>
          <w:rFonts w:hint="eastAsia"/>
        </w:rPr>
        <w:t>3</w:t>
      </w:r>
      <w:r>
        <w:rPr>
          <w:rFonts w:hint="eastAsia"/>
        </w:rPr>
        <w:t>层。</w:t>
      </w:r>
    </w:p>
    <w:p w:rsidR="005A56A0" w:rsidRDefault="00783349" w:rsidP="00783349">
      <w:pPr>
        <w:pStyle w:val="af4"/>
      </w:pPr>
      <w:r>
        <w:rPr>
          <w:rFonts w:hint="eastAsia"/>
        </w:rPr>
        <w:t>层级太多不美观。</w:t>
      </w:r>
    </w:p>
    <w:p w:rsidR="00783349" w:rsidRDefault="00E64EA7" w:rsidP="00112021">
      <w:pPr>
        <w:pStyle w:val="af4"/>
        <w:tabs>
          <w:tab w:val="right" w:pos="9480"/>
        </w:tabs>
      </w:pPr>
      <w:r>
        <w:rPr>
          <w:noProof/>
        </w:rPr>
        <w:drawing>
          <wp:inline distT="0" distB="0" distL="0" distR="0">
            <wp:extent cx="1914525" cy="3286125"/>
            <wp:effectExtent l="0" t="0" r="0" b="0"/>
            <wp:docPr id="4" name="图片 4" descr="C:\Users\KIM\AppData\Local\Temp\SNAGHTML455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M\AppData\Local\Temp\SNAGHTML4556e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="00112021">
        <w:rPr>
          <w:rFonts w:hint="eastAsia"/>
        </w:rPr>
        <w:t xml:space="preserve"> </w:t>
      </w:r>
      <w:r w:rsidR="00112021">
        <w:rPr>
          <w:noProof/>
        </w:rPr>
        <w:drawing>
          <wp:inline distT="0" distB="0" distL="0" distR="0" wp14:anchorId="12689CFB" wp14:editId="525B0B1F">
            <wp:extent cx="1847850" cy="32766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12912"/>
                    <a:stretch/>
                  </pic:blipFill>
                  <pic:spPr bwMode="auto">
                    <a:xfrm>
                      <a:off x="0" y="0"/>
                      <a:ext cx="1847619" cy="327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2021">
        <w:tab/>
      </w:r>
    </w:p>
    <w:p w:rsidR="00783349" w:rsidRDefault="00783349" w:rsidP="00783349">
      <w:pPr>
        <w:pStyle w:val="af4"/>
      </w:pPr>
    </w:p>
    <w:p w:rsidR="00E64EA7" w:rsidRDefault="00E64EA7" w:rsidP="00783349">
      <w:pPr>
        <w:pStyle w:val="af4"/>
      </w:pPr>
    </w:p>
    <w:p w:rsidR="00E64EA7" w:rsidRDefault="00E64EA7" w:rsidP="00783349">
      <w:pPr>
        <w:pStyle w:val="af4"/>
      </w:pPr>
      <w:r>
        <w:rPr>
          <w:noProof/>
        </w:rPr>
        <w:drawing>
          <wp:inline distT="0" distB="0" distL="0" distR="0" wp14:anchorId="2CE2C5AA" wp14:editId="4C137C70">
            <wp:extent cx="2409524" cy="316190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06E27AF" wp14:editId="02B6B03E">
            <wp:extent cx="2390476" cy="3180953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A7" w:rsidRDefault="00E64EA7" w:rsidP="00783349">
      <w:pPr>
        <w:pStyle w:val="af4"/>
      </w:pPr>
    </w:p>
    <w:p w:rsidR="004762D6" w:rsidRDefault="004762D6" w:rsidP="004762D6">
      <w:pPr>
        <w:pStyle w:val="aff1"/>
        <w:numPr>
          <w:ilvl w:val="0"/>
          <w:numId w:val="17"/>
        </w:numPr>
      </w:pPr>
      <w:r>
        <w:rPr>
          <w:rFonts w:hint="eastAsia"/>
        </w:rPr>
        <w:lastRenderedPageBreak/>
        <w:t>保证</w:t>
      </w:r>
      <w:r>
        <w:rPr>
          <w:rFonts w:hint="eastAsia"/>
        </w:rPr>
        <w:t>Menu</w:t>
      </w:r>
      <w:r>
        <w:rPr>
          <w:rFonts w:hint="eastAsia"/>
        </w:rPr>
        <w:t>对应的</w:t>
      </w:r>
      <w:r>
        <w:rPr>
          <w:rFonts w:hint="eastAsia"/>
        </w:rPr>
        <w:t>URL</w:t>
      </w:r>
      <w:r>
        <w:rPr>
          <w:rFonts w:hint="eastAsia"/>
        </w:rPr>
        <w:t>有效性，</w:t>
      </w:r>
      <w:r>
        <w:rPr>
          <w:rFonts w:hint="eastAsia"/>
        </w:rPr>
        <w:t>Menu</w:t>
      </w:r>
      <w:r>
        <w:rPr>
          <w:rFonts w:hint="eastAsia"/>
        </w:rPr>
        <w:t>点击不要报错。</w:t>
      </w:r>
    </w:p>
    <w:p w:rsidR="00783349" w:rsidRPr="004762D6" w:rsidRDefault="004762D6" w:rsidP="004762D6">
      <w:pPr>
        <w:pStyle w:val="af4"/>
      </w:pPr>
      <w:r>
        <w:rPr>
          <w:rFonts w:hint="eastAsia"/>
        </w:rPr>
        <w:t>Menu</w:t>
      </w:r>
      <w:r>
        <w:rPr>
          <w:rFonts w:hint="eastAsia"/>
        </w:rPr>
        <w:t>点击（</w:t>
      </w:r>
      <w:r>
        <w:rPr>
          <w:rFonts w:hint="eastAsia"/>
        </w:rPr>
        <w:t>1</w:t>
      </w:r>
      <w:r>
        <w:rPr>
          <w:rFonts w:hint="eastAsia"/>
        </w:rPr>
        <w:t>级页面）直接报错，会让人感觉系统不稳定，应记为严重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:rsidR="00783349" w:rsidRDefault="00783349" w:rsidP="00783349">
      <w:pPr>
        <w:pStyle w:val="af4"/>
      </w:pPr>
    </w:p>
    <w:p w:rsidR="006B23E7" w:rsidRPr="000F6C39" w:rsidRDefault="006B23E7" w:rsidP="006B23E7">
      <w:pPr>
        <w:pStyle w:val="aff1"/>
        <w:numPr>
          <w:ilvl w:val="0"/>
          <w:numId w:val="17"/>
        </w:numPr>
      </w:pPr>
      <w:r>
        <w:rPr>
          <w:rFonts w:hint="eastAsia"/>
        </w:rPr>
        <w:t>Menu</w:t>
      </w:r>
      <w:r>
        <w:rPr>
          <w:rFonts w:hint="eastAsia"/>
        </w:rPr>
        <w:t>文字描述长度不要超过</w:t>
      </w:r>
      <w:r w:rsidR="000147D8">
        <w:rPr>
          <w:rFonts w:hint="eastAsia"/>
        </w:rPr>
        <w:t>6</w:t>
      </w:r>
      <w:r>
        <w:rPr>
          <w:rFonts w:hint="eastAsia"/>
        </w:rPr>
        <w:t>个汉字</w:t>
      </w:r>
    </w:p>
    <w:p w:rsidR="006B23E7" w:rsidRDefault="006B23E7" w:rsidP="006B23E7">
      <w:pPr>
        <w:pStyle w:val="af4"/>
      </w:pPr>
      <w:r>
        <w:rPr>
          <w:rFonts w:hint="eastAsia"/>
        </w:rPr>
        <w:t>太长会影响阅读</w:t>
      </w:r>
    </w:p>
    <w:p w:rsidR="006B23E7" w:rsidRDefault="006B23E7" w:rsidP="00783349">
      <w:pPr>
        <w:pStyle w:val="af4"/>
      </w:pPr>
    </w:p>
    <w:p w:rsidR="006B23E7" w:rsidRDefault="006B23E7" w:rsidP="00783349">
      <w:pPr>
        <w:pStyle w:val="af4"/>
      </w:pPr>
    </w:p>
    <w:p w:rsidR="00BC1D8A" w:rsidRDefault="001F07E1" w:rsidP="00353CB8">
      <w:pPr>
        <w:pStyle w:val="2"/>
        <w:numPr>
          <w:ilvl w:val="1"/>
          <w:numId w:val="1"/>
        </w:numPr>
        <w:ind w:left="567"/>
      </w:pPr>
      <w:r>
        <w:rPr>
          <w:rFonts w:hint="eastAsia"/>
        </w:rPr>
        <w:t>Page</w:t>
      </w:r>
      <w:r w:rsidR="00823E0A">
        <w:rPr>
          <w:rFonts w:hint="eastAsia"/>
        </w:rPr>
        <w:t>区</w:t>
      </w:r>
    </w:p>
    <w:p w:rsidR="00FB67D6" w:rsidRPr="00353CB8" w:rsidRDefault="00FB67D6" w:rsidP="00353CB8">
      <w:pPr>
        <w:pStyle w:val="3"/>
        <w:numPr>
          <w:ilvl w:val="2"/>
          <w:numId w:val="1"/>
        </w:numPr>
        <w:ind w:left="567"/>
        <w:rPr>
          <w:b/>
        </w:rPr>
      </w:pPr>
      <w:r w:rsidRPr="00353CB8">
        <w:rPr>
          <w:rFonts w:hint="eastAsia"/>
          <w:b/>
        </w:rPr>
        <w:t>规则</w:t>
      </w:r>
    </w:p>
    <w:p w:rsidR="005A56A0" w:rsidRDefault="00D2304C" w:rsidP="00721F41">
      <w:pPr>
        <w:pStyle w:val="aff1"/>
        <w:numPr>
          <w:ilvl w:val="0"/>
          <w:numId w:val="18"/>
        </w:numPr>
      </w:pPr>
      <w:r>
        <w:rPr>
          <w:rFonts w:hint="eastAsia"/>
        </w:rPr>
        <w:t>主体功能弹出的窗口使用</w:t>
      </w:r>
      <w:r>
        <w:rPr>
          <w:rFonts w:hint="eastAsia"/>
        </w:rPr>
        <w:t>Tab</w:t>
      </w:r>
      <w:r>
        <w:rPr>
          <w:rFonts w:hint="eastAsia"/>
        </w:rPr>
        <w:t>页</w:t>
      </w:r>
      <w:r w:rsidR="005A56A0" w:rsidRPr="007C4FC9">
        <w:rPr>
          <w:rFonts w:hint="eastAsia"/>
        </w:rPr>
        <w:t>：</w:t>
      </w:r>
    </w:p>
    <w:p w:rsidR="00D2304C" w:rsidRDefault="00D2304C" w:rsidP="00D2304C">
      <w:pPr>
        <w:pStyle w:val="af4"/>
      </w:pPr>
      <w:r>
        <w:rPr>
          <w:noProof/>
        </w:rPr>
        <w:drawing>
          <wp:inline distT="0" distB="0" distL="0" distR="0" wp14:anchorId="13EA9E73" wp14:editId="64B7D06A">
            <wp:extent cx="5486400" cy="249237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A9" w:rsidRDefault="00A96AA9" w:rsidP="002227AC">
      <w:pPr>
        <w:pStyle w:val="aff1"/>
        <w:numPr>
          <w:ilvl w:val="0"/>
          <w:numId w:val="18"/>
        </w:numPr>
      </w:pPr>
      <w:r>
        <w:rPr>
          <w:rFonts w:hint="eastAsia"/>
        </w:rPr>
        <w:t>Page</w:t>
      </w:r>
      <w:r>
        <w:rPr>
          <w:rFonts w:hint="eastAsia"/>
        </w:rPr>
        <w:t>区</w:t>
      </w:r>
      <w:r w:rsidR="00B63D64">
        <w:rPr>
          <w:rFonts w:hint="eastAsia"/>
        </w:rPr>
        <w:t>最多可以拥有</w:t>
      </w:r>
      <w:r w:rsidR="00B63D64">
        <w:rPr>
          <w:rFonts w:hint="eastAsia"/>
        </w:rPr>
        <w:t>2</w:t>
      </w:r>
      <w:r w:rsidR="00B63D64">
        <w:rPr>
          <w:rFonts w:hint="eastAsia"/>
        </w:rPr>
        <w:t>层</w:t>
      </w:r>
      <w:r w:rsidR="00B63D64">
        <w:rPr>
          <w:rFonts w:hint="eastAsia"/>
        </w:rPr>
        <w:t>Tab</w:t>
      </w:r>
      <w:r w:rsidR="000F6C39">
        <w:rPr>
          <w:rFonts w:hint="eastAsia"/>
        </w:rPr>
        <w:t>，参照</w:t>
      </w:r>
      <w:r w:rsidR="000F6C39">
        <w:rPr>
          <w:rFonts w:hint="eastAsia"/>
        </w:rPr>
        <w:t>Tab</w:t>
      </w:r>
      <w:r w:rsidR="000F6C39">
        <w:rPr>
          <w:rFonts w:hint="eastAsia"/>
        </w:rPr>
        <w:t>区规则</w:t>
      </w:r>
      <w:r w:rsidR="009B6AD5">
        <w:rPr>
          <w:rFonts w:hint="eastAsia"/>
        </w:rPr>
        <w:t>（与</w:t>
      </w:r>
      <w:r w:rsidR="009B6AD5">
        <w:rPr>
          <w:rFonts w:hint="eastAsia"/>
        </w:rPr>
        <w:t>Tab</w:t>
      </w:r>
      <w:r w:rsidR="009B6AD5">
        <w:rPr>
          <w:rFonts w:hint="eastAsia"/>
        </w:rPr>
        <w:t>区合计最多</w:t>
      </w:r>
      <w:r w:rsidR="009B6AD5">
        <w:rPr>
          <w:rFonts w:hint="eastAsia"/>
        </w:rPr>
        <w:t>3</w:t>
      </w:r>
      <w:r w:rsidR="009B6AD5">
        <w:rPr>
          <w:rFonts w:hint="eastAsia"/>
        </w:rPr>
        <w:t>层）</w:t>
      </w:r>
    </w:p>
    <w:p w:rsidR="000E22A2" w:rsidRDefault="000E22A2" w:rsidP="00D2304C">
      <w:pPr>
        <w:pStyle w:val="af4"/>
      </w:pPr>
    </w:p>
    <w:p w:rsidR="000E22A2" w:rsidRPr="00D2304C" w:rsidRDefault="000F1017" w:rsidP="000F1017">
      <w:pPr>
        <w:pStyle w:val="aff1"/>
        <w:numPr>
          <w:ilvl w:val="0"/>
          <w:numId w:val="18"/>
        </w:numPr>
      </w:pPr>
      <w:r>
        <w:rPr>
          <w:rFonts w:hint="eastAsia"/>
        </w:rPr>
        <w:t>Page</w:t>
      </w:r>
      <w:r>
        <w:rPr>
          <w:rFonts w:hint="eastAsia"/>
        </w:rPr>
        <w:t>区同时展示的</w:t>
      </w:r>
      <w:r>
        <w:rPr>
          <w:rFonts w:hint="eastAsia"/>
        </w:rPr>
        <w:t>Tab</w:t>
      </w:r>
      <w:r>
        <w:rPr>
          <w:rFonts w:hint="eastAsia"/>
        </w:rPr>
        <w:t>个数不要超过</w:t>
      </w:r>
      <w:r>
        <w:rPr>
          <w:rFonts w:hint="eastAsia"/>
        </w:rPr>
        <w:t>5</w:t>
      </w:r>
      <w:r>
        <w:rPr>
          <w:rFonts w:hint="eastAsia"/>
        </w:rPr>
        <w:t>个</w:t>
      </w:r>
    </w:p>
    <w:p w:rsidR="005A56A0" w:rsidRPr="00236310" w:rsidRDefault="005A56A0" w:rsidP="007C4FC9">
      <w:pPr>
        <w:pStyle w:val="aff8"/>
        <w:ind w:leftChars="400" w:left="840" w:firstLineChars="0" w:firstLine="0"/>
        <w:rPr>
          <w:rFonts w:ascii="Times New Roman" w:hAnsi="Times New Roman"/>
          <w:kern w:val="0"/>
          <w:szCs w:val="20"/>
        </w:rPr>
      </w:pPr>
    </w:p>
    <w:p w:rsidR="005A56A0" w:rsidRDefault="005A56A0" w:rsidP="005A56A0">
      <w:pPr>
        <w:pStyle w:val="aff8"/>
        <w:ind w:firstLineChars="0" w:firstLine="0"/>
        <w:rPr>
          <w:rFonts w:cs="Calibri"/>
        </w:rPr>
      </w:pPr>
    </w:p>
    <w:p w:rsidR="00823E0A" w:rsidRDefault="00823E0A" w:rsidP="00823E0A">
      <w:pPr>
        <w:pStyle w:val="2"/>
        <w:numPr>
          <w:ilvl w:val="1"/>
          <w:numId w:val="1"/>
        </w:numPr>
        <w:ind w:left="567"/>
      </w:pPr>
      <w:proofErr w:type="spellStart"/>
      <w:r>
        <w:rPr>
          <w:rFonts w:hint="eastAsia"/>
        </w:rPr>
        <w:t>Page:Button</w:t>
      </w:r>
      <w:proofErr w:type="spellEnd"/>
      <w:r>
        <w:rPr>
          <w:rFonts w:hint="eastAsia"/>
        </w:rPr>
        <w:t>区</w:t>
      </w:r>
    </w:p>
    <w:p w:rsidR="00823E0A" w:rsidRPr="00353CB8" w:rsidRDefault="00823E0A" w:rsidP="00823E0A">
      <w:pPr>
        <w:pStyle w:val="3"/>
        <w:numPr>
          <w:ilvl w:val="2"/>
          <w:numId w:val="1"/>
        </w:numPr>
        <w:ind w:left="567"/>
        <w:rPr>
          <w:b/>
        </w:rPr>
      </w:pPr>
      <w:r w:rsidRPr="00353CB8">
        <w:rPr>
          <w:rFonts w:hint="eastAsia"/>
          <w:b/>
        </w:rPr>
        <w:t>规则</w:t>
      </w:r>
    </w:p>
    <w:p w:rsidR="00BD6A5C" w:rsidRDefault="00BD6A5C" w:rsidP="00116A48">
      <w:pPr>
        <w:pStyle w:val="af4"/>
        <w:ind w:left="987"/>
      </w:pPr>
    </w:p>
    <w:p w:rsidR="00935C44" w:rsidRDefault="00935C44" w:rsidP="00AD30B2">
      <w:pPr>
        <w:pStyle w:val="aff1"/>
        <w:numPr>
          <w:ilvl w:val="0"/>
          <w:numId w:val="33"/>
        </w:numPr>
      </w:pPr>
      <w:r>
        <w:rPr>
          <w:rFonts w:hint="eastAsia"/>
        </w:rPr>
        <w:t>所有按钮图标需</w:t>
      </w:r>
      <w:r>
        <w:rPr>
          <w:rFonts w:hint="eastAsia"/>
        </w:rPr>
        <w:t>UI</w:t>
      </w:r>
      <w:r>
        <w:rPr>
          <w:rFonts w:hint="eastAsia"/>
        </w:rPr>
        <w:t>组审核，审核后的图标方可使用。</w:t>
      </w:r>
    </w:p>
    <w:p w:rsidR="00935C44" w:rsidRPr="00935C44" w:rsidRDefault="00935C44" w:rsidP="00116A48">
      <w:pPr>
        <w:pStyle w:val="af4"/>
        <w:ind w:left="987"/>
      </w:pPr>
      <w:r>
        <w:rPr>
          <w:rFonts w:hint="eastAsia"/>
        </w:rPr>
        <w:t>保证图表的一致性，美观性。</w:t>
      </w:r>
    </w:p>
    <w:p w:rsidR="00116A48" w:rsidRDefault="00116A48" w:rsidP="00AD30B2">
      <w:pPr>
        <w:pStyle w:val="aff1"/>
        <w:numPr>
          <w:ilvl w:val="0"/>
          <w:numId w:val="33"/>
        </w:numPr>
      </w:pPr>
      <w:r>
        <w:rPr>
          <w:rFonts w:hint="eastAsia"/>
        </w:rPr>
        <w:t>平台默认提供的按钮排在前面，自动的按钮排在后面，中间以分割线分隔</w:t>
      </w:r>
    </w:p>
    <w:p w:rsidR="00116A48" w:rsidRPr="00116A48" w:rsidRDefault="003A1CDC" w:rsidP="00823E0A">
      <w:pPr>
        <w:pStyle w:val="aff8"/>
        <w:ind w:leftChars="400" w:left="840" w:firstLineChars="0" w:firstLine="0"/>
        <w:rPr>
          <w:rFonts w:ascii="Times New Roman" w:hAnsi="Times New Roman"/>
          <w:kern w:val="0"/>
          <w:szCs w:val="20"/>
        </w:rPr>
      </w:pPr>
      <w:r>
        <w:rPr>
          <w:rFonts w:ascii="Times New Roman" w:hAnsi="Times New Roman" w:hint="eastAsia"/>
          <w:kern w:val="0"/>
          <w:szCs w:val="20"/>
        </w:rPr>
        <w:t>按钮组织更清晰。</w:t>
      </w:r>
    </w:p>
    <w:p w:rsidR="00823E0A" w:rsidRDefault="00823E0A" w:rsidP="00823E0A">
      <w:pPr>
        <w:pStyle w:val="aff8"/>
        <w:ind w:leftChars="400" w:left="840" w:firstLineChars="0" w:firstLine="0"/>
        <w:rPr>
          <w:rFonts w:ascii="Times New Roman" w:hAnsi="Times New Roman"/>
          <w:kern w:val="0"/>
          <w:szCs w:val="20"/>
        </w:rPr>
      </w:pPr>
    </w:p>
    <w:p w:rsidR="00BD6A5C" w:rsidRDefault="00116A48" w:rsidP="00823E0A">
      <w:pPr>
        <w:pStyle w:val="aff8"/>
        <w:ind w:leftChars="400" w:left="840" w:firstLineChars="0" w:firstLine="0"/>
        <w:rPr>
          <w:rFonts w:ascii="Times New Roman" w:hAnsi="Times New Roman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534D1351" wp14:editId="4EEAFA71">
            <wp:extent cx="2028825" cy="542925"/>
            <wp:effectExtent l="0" t="0" r="0" b="0"/>
            <wp:docPr id="8" name="图片 8" descr="C:\Users\KIM\AppData\Local\Temp\SNAGHTML921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M\AppData\Local\Temp\SNAGHTML92188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5C" w:rsidRDefault="003A1CDC" w:rsidP="00AD30B2">
      <w:pPr>
        <w:pStyle w:val="aff1"/>
        <w:numPr>
          <w:ilvl w:val="0"/>
          <w:numId w:val="33"/>
        </w:numPr>
      </w:pPr>
      <w:r>
        <w:rPr>
          <w:rFonts w:hint="eastAsia"/>
        </w:rPr>
        <w:t>按钮顺序：“</w:t>
      </w:r>
      <w:r w:rsidR="00116A48">
        <w:rPr>
          <w:rFonts w:hint="eastAsia"/>
        </w:rPr>
        <w:t>保存</w:t>
      </w:r>
      <w:r>
        <w:rPr>
          <w:rFonts w:hint="eastAsia"/>
        </w:rPr>
        <w:t>”按钮</w:t>
      </w:r>
      <w:r w:rsidR="00116A48">
        <w:rPr>
          <w:rFonts w:hint="eastAsia"/>
        </w:rPr>
        <w:t>在所有按钮的前面。</w:t>
      </w:r>
    </w:p>
    <w:p w:rsidR="00116A48" w:rsidRPr="00116A48" w:rsidRDefault="003A1CDC" w:rsidP="00823E0A">
      <w:pPr>
        <w:pStyle w:val="aff8"/>
        <w:ind w:leftChars="400" w:left="840" w:firstLineChars="0" w:firstLine="0"/>
        <w:rPr>
          <w:rFonts w:ascii="Times New Roman" w:hAnsi="Times New Roman"/>
          <w:kern w:val="0"/>
          <w:szCs w:val="20"/>
        </w:rPr>
      </w:pPr>
      <w:r>
        <w:rPr>
          <w:rFonts w:ascii="Times New Roman" w:hAnsi="Times New Roman" w:hint="eastAsia"/>
          <w:kern w:val="0"/>
          <w:szCs w:val="20"/>
        </w:rPr>
        <w:t>方便</w:t>
      </w:r>
      <w:r w:rsidR="00DE3350">
        <w:rPr>
          <w:rFonts w:ascii="Times New Roman" w:hAnsi="Times New Roman" w:hint="eastAsia"/>
          <w:kern w:val="0"/>
          <w:szCs w:val="20"/>
        </w:rPr>
        <w:t>脚本录制。</w:t>
      </w:r>
      <w:r w:rsidR="00B1055A">
        <w:rPr>
          <w:rFonts w:ascii="Times New Roman" w:hAnsi="Times New Roman" w:hint="eastAsia"/>
          <w:kern w:val="0"/>
          <w:szCs w:val="20"/>
        </w:rPr>
        <w:t>方便用户记忆。</w:t>
      </w:r>
      <w:r w:rsidR="00DE3350">
        <w:rPr>
          <w:rFonts w:ascii="Times New Roman" w:hAnsi="Times New Roman" w:hint="eastAsia"/>
          <w:kern w:val="0"/>
          <w:szCs w:val="20"/>
        </w:rPr>
        <w:t>常用功能的位置尽量固定。</w:t>
      </w:r>
    </w:p>
    <w:p w:rsidR="00BD6A5C" w:rsidRDefault="00175F14" w:rsidP="00823E0A">
      <w:pPr>
        <w:pStyle w:val="aff8"/>
        <w:ind w:leftChars="400" w:left="840" w:firstLineChars="0" w:firstLine="0"/>
        <w:rPr>
          <w:rFonts w:ascii="Times New Roman" w:hAnsi="Times New Roman"/>
          <w:kern w:val="0"/>
          <w:szCs w:val="20"/>
        </w:rPr>
      </w:pPr>
      <w:r>
        <w:rPr>
          <w:noProof/>
        </w:rPr>
        <w:drawing>
          <wp:inline distT="0" distB="0" distL="0" distR="0" wp14:anchorId="44690B70" wp14:editId="0CE89445">
            <wp:extent cx="5124450" cy="1009650"/>
            <wp:effectExtent l="0" t="0" r="0" b="0"/>
            <wp:docPr id="38" name="图片 38" descr="C:\Users\KIM\AppData\Local\Temp\SNAGHTML1e2f8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M\AppData\Local\Temp\SNAGHTML1e2f86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5C" w:rsidRDefault="005D5317" w:rsidP="00AD30B2">
      <w:pPr>
        <w:pStyle w:val="aff1"/>
        <w:numPr>
          <w:ilvl w:val="0"/>
          <w:numId w:val="33"/>
        </w:numPr>
      </w:pPr>
      <w:r>
        <w:rPr>
          <w:rFonts w:hint="eastAsia"/>
        </w:rPr>
        <w:t>按钮顺序：原则，常用操作放前面</w:t>
      </w:r>
    </w:p>
    <w:p w:rsidR="00BD6A5C" w:rsidRDefault="00E10700" w:rsidP="00823E0A">
      <w:pPr>
        <w:pStyle w:val="aff8"/>
        <w:ind w:leftChars="400" w:left="840" w:firstLineChars="0" w:firstLine="0"/>
        <w:rPr>
          <w:rFonts w:ascii="Times New Roman" w:hAnsi="Times New Roman"/>
          <w:kern w:val="0"/>
          <w:szCs w:val="20"/>
        </w:rPr>
      </w:pPr>
      <w:r>
        <w:rPr>
          <w:rFonts w:ascii="Times New Roman" w:hAnsi="Times New Roman" w:hint="eastAsia"/>
          <w:kern w:val="0"/>
          <w:szCs w:val="20"/>
        </w:rPr>
        <w:t>平台提供的默认按钮顺序已经固定，请不要随意更改。</w:t>
      </w:r>
    </w:p>
    <w:p w:rsidR="008719D6" w:rsidRDefault="008719D6" w:rsidP="00823E0A">
      <w:pPr>
        <w:pStyle w:val="aff8"/>
        <w:ind w:leftChars="400" w:left="840" w:firstLineChars="0" w:firstLine="0"/>
        <w:rPr>
          <w:rFonts w:ascii="Times New Roman" w:hAnsi="Times New Roman"/>
          <w:kern w:val="0"/>
          <w:szCs w:val="20"/>
        </w:rPr>
      </w:pPr>
      <w:r>
        <w:rPr>
          <w:noProof/>
        </w:rPr>
        <w:drawing>
          <wp:inline distT="0" distB="0" distL="0" distR="0" wp14:anchorId="7D56601C" wp14:editId="75B1FB71">
            <wp:extent cx="4590477" cy="29523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00" w:rsidRDefault="00E10700" w:rsidP="00823E0A">
      <w:pPr>
        <w:pStyle w:val="aff8"/>
        <w:ind w:leftChars="400" w:left="840" w:firstLineChars="0" w:firstLine="0"/>
        <w:rPr>
          <w:rFonts w:ascii="Times New Roman" w:hAnsi="Times New Roman"/>
          <w:kern w:val="0"/>
          <w:szCs w:val="20"/>
        </w:rPr>
      </w:pPr>
      <w:r>
        <w:rPr>
          <w:rFonts w:ascii="Times New Roman" w:hAnsi="Times New Roman" w:hint="eastAsia"/>
          <w:kern w:val="0"/>
          <w:szCs w:val="20"/>
        </w:rPr>
        <w:t>自定义按钮的顺序遵循常用操作放在前面的原则。</w:t>
      </w:r>
    </w:p>
    <w:p w:rsidR="00E10700" w:rsidRDefault="00E10700" w:rsidP="00823E0A">
      <w:pPr>
        <w:pStyle w:val="aff8"/>
        <w:ind w:leftChars="400" w:left="840" w:firstLineChars="0" w:firstLine="0"/>
        <w:rPr>
          <w:rFonts w:ascii="Times New Roman" w:hAnsi="Times New Roman"/>
          <w:kern w:val="0"/>
          <w:szCs w:val="20"/>
        </w:rPr>
      </w:pPr>
      <w:r>
        <w:rPr>
          <w:rFonts w:ascii="Times New Roman" w:hAnsi="Times New Roman" w:hint="eastAsia"/>
          <w:kern w:val="0"/>
          <w:szCs w:val="20"/>
        </w:rPr>
        <w:t>如不能确定顺序，可提交</w:t>
      </w:r>
      <w:r>
        <w:rPr>
          <w:rFonts w:ascii="Times New Roman" w:hAnsi="Times New Roman" w:hint="eastAsia"/>
          <w:kern w:val="0"/>
          <w:szCs w:val="20"/>
        </w:rPr>
        <w:t>UI</w:t>
      </w:r>
      <w:r>
        <w:rPr>
          <w:rFonts w:ascii="Times New Roman" w:hAnsi="Times New Roman" w:hint="eastAsia"/>
          <w:kern w:val="0"/>
          <w:szCs w:val="20"/>
        </w:rPr>
        <w:t>组协助判断。</w:t>
      </w:r>
    </w:p>
    <w:p w:rsidR="00E10700" w:rsidRPr="00E10700" w:rsidRDefault="00E10700" w:rsidP="00823E0A">
      <w:pPr>
        <w:pStyle w:val="aff8"/>
        <w:ind w:leftChars="400" w:left="840" w:firstLineChars="0" w:firstLine="0"/>
        <w:rPr>
          <w:rFonts w:ascii="Times New Roman" w:hAnsi="Times New Roman"/>
          <w:kern w:val="0"/>
          <w:szCs w:val="20"/>
        </w:rPr>
      </w:pPr>
    </w:p>
    <w:p w:rsidR="00E10700" w:rsidRDefault="00E10700" w:rsidP="00823E0A">
      <w:pPr>
        <w:pStyle w:val="aff8"/>
        <w:ind w:leftChars="400" w:left="840" w:firstLineChars="0" w:firstLine="0"/>
        <w:rPr>
          <w:rFonts w:ascii="Times New Roman" w:hAnsi="Times New Roman"/>
          <w:kern w:val="0"/>
          <w:szCs w:val="20"/>
        </w:rPr>
      </w:pPr>
    </w:p>
    <w:p w:rsidR="005D5317" w:rsidRDefault="00CC653F" w:rsidP="00AD30B2">
      <w:pPr>
        <w:pStyle w:val="aff1"/>
        <w:numPr>
          <w:ilvl w:val="0"/>
          <w:numId w:val="33"/>
        </w:numPr>
      </w:pPr>
      <w:r>
        <w:rPr>
          <w:rFonts w:hint="eastAsia"/>
        </w:rPr>
        <w:t>无权限按钮灰色显示</w:t>
      </w:r>
    </w:p>
    <w:p w:rsidR="00BD6A5C" w:rsidRDefault="00CC653F" w:rsidP="00823E0A">
      <w:pPr>
        <w:pStyle w:val="aff8"/>
        <w:ind w:leftChars="400" w:left="840" w:firstLineChars="0" w:firstLine="0"/>
        <w:rPr>
          <w:rFonts w:ascii="Times New Roman" w:hAnsi="Times New Roman"/>
          <w:kern w:val="0"/>
          <w:szCs w:val="20"/>
        </w:rPr>
      </w:pPr>
      <w:r>
        <w:rPr>
          <w:noProof/>
        </w:rPr>
        <w:drawing>
          <wp:inline distT="0" distB="0" distL="0" distR="0" wp14:anchorId="416301A7" wp14:editId="6988BAA3">
            <wp:extent cx="5486400" cy="239395"/>
            <wp:effectExtent l="0" t="0" r="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3F" w:rsidRDefault="000F0A80" w:rsidP="00823E0A">
      <w:pPr>
        <w:pStyle w:val="aff8"/>
        <w:ind w:leftChars="400" w:left="840" w:firstLineChars="0" w:firstLine="0"/>
        <w:rPr>
          <w:rFonts w:ascii="Times New Roman" w:hAnsi="Times New Roman"/>
          <w:kern w:val="0"/>
          <w:szCs w:val="20"/>
        </w:rPr>
      </w:pPr>
      <w:r>
        <w:rPr>
          <w:rFonts w:ascii="Times New Roman" w:hAnsi="Times New Roman" w:hint="eastAsia"/>
          <w:kern w:val="0"/>
          <w:szCs w:val="20"/>
        </w:rPr>
        <w:t>（</w:t>
      </w:r>
      <w:r w:rsidR="00144DD1">
        <w:rPr>
          <w:rFonts w:ascii="Times New Roman" w:hAnsi="Times New Roman" w:hint="eastAsia"/>
          <w:kern w:val="0"/>
          <w:szCs w:val="20"/>
        </w:rPr>
        <w:t>后续：</w:t>
      </w:r>
      <w:r>
        <w:rPr>
          <w:rFonts w:ascii="Times New Roman" w:hAnsi="Times New Roman" w:hint="eastAsia"/>
          <w:kern w:val="0"/>
          <w:szCs w:val="20"/>
        </w:rPr>
        <w:t>考虑</w:t>
      </w:r>
      <w:proofErr w:type="gramStart"/>
      <w:r>
        <w:rPr>
          <w:rFonts w:ascii="Times New Roman" w:hAnsi="Times New Roman" w:hint="eastAsia"/>
          <w:kern w:val="0"/>
          <w:szCs w:val="20"/>
        </w:rPr>
        <w:t>不</w:t>
      </w:r>
      <w:proofErr w:type="gramEnd"/>
      <w:r>
        <w:rPr>
          <w:rFonts w:ascii="Times New Roman" w:hAnsi="Times New Roman" w:hint="eastAsia"/>
          <w:kern w:val="0"/>
          <w:szCs w:val="20"/>
        </w:rPr>
        <w:t>可用状态按钮的区分）</w:t>
      </w:r>
    </w:p>
    <w:p w:rsidR="00CC653F" w:rsidRPr="00BD6A5C" w:rsidRDefault="00CC653F" w:rsidP="00823E0A">
      <w:pPr>
        <w:pStyle w:val="aff8"/>
        <w:ind w:leftChars="400" w:left="840" w:firstLineChars="0" w:firstLine="0"/>
        <w:rPr>
          <w:rFonts w:ascii="Times New Roman" w:hAnsi="Times New Roman"/>
          <w:kern w:val="0"/>
          <w:szCs w:val="20"/>
        </w:rPr>
      </w:pPr>
    </w:p>
    <w:p w:rsidR="00823E0A" w:rsidRDefault="00823E0A" w:rsidP="00823E0A">
      <w:pPr>
        <w:pStyle w:val="2"/>
        <w:numPr>
          <w:ilvl w:val="1"/>
          <w:numId w:val="1"/>
        </w:numPr>
        <w:ind w:left="567"/>
      </w:pPr>
      <w:proofErr w:type="spellStart"/>
      <w:r>
        <w:rPr>
          <w:rFonts w:hint="eastAsia"/>
        </w:rPr>
        <w:t>Page:Form</w:t>
      </w:r>
      <w:proofErr w:type="spellEnd"/>
      <w:r>
        <w:rPr>
          <w:rFonts w:hint="eastAsia"/>
        </w:rPr>
        <w:t>区</w:t>
      </w:r>
    </w:p>
    <w:p w:rsidR="00823E0A" w:rsidRPr="00353CB8" w:rsidRDefault="00823E0A" w:rsidP="00823E0A">
      <w:pPr>
        <w:pStyle w:val="3"/>
        <w:numPr>
          <w:ilvl w:val="2"/>
          <w:numId w:val="1"/>
        </w:numPr>
        <w:ind w:left="567"/>
        <w:rPr>
          <w:b/>
        </w:rPr>
      </w:pPr>
      <w:r w:rsidRPr="00353CB8">
        <w:rPr>
          <w:rFonts w:hint="eastAsia"/>
          <w:b/>
        </w:rPr>
        <w:t>规则</w:t>
      </w:r>
    </w:p>
    <w:p w:rsidR="00823E0A" w:rsidRDefault="00613200" w:rsidP="00AD30B2">
      <w:pPr>
        <w:pStyle w:val="aff1"/>
        <w:numPr>
          <w:ilvl w:val="0"/>
          <w:numId w:val="34"/>
        </w:numPr>
      </w:pPr>
      <w:r>
        <w:rPr>
          <w:rFonts w:hint="eastAsia"/>
        </w:rPr>
        <w:t>对齐规则</w:t>
      </w:r>
      <w:r w:rsidR="00823E0A" w:rsidRPr="007C4FC9">
        <w:rPr>
          <w:rFonts w:hint="eastAsia"/>
        </w:rPr>
        <w:t>：</w:t>
      </w:r>
      <w:r>
        <w:rPr>
          <w:rFonts w:hint="eastAsia"/>
        </w:rPr>
        <w:t>Input</w:t>
      </w:r>
      <w:r>
        <w:rPr>
          <w:rFonts w:hint="eastAsia"/>
        </w:rPr>
        <w:t>与下拉框保持左右都对齐。文字右对齐。</w:t>
      </w:r>
      <w:proofErr w:type="spellStart"/>
      <w:r>
        <w:rPr>
          <w:rFonts w:hint="eastAsia"/>
        </w:rPr>
        <w:t>InputArea</w:t>
      </w:r>
      <w:proofErr w:type="spellEnd"/>
      <w:r>
        <w:rPr>
          <w:rFonts w:hint="eastAsia"/>
        </w:rPr>
        <w:t>跨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input</w:t>
      </w:r>
      <w:r>
        <w:rPr>
          <w:rFonts w:hint="eastAsia"/>
        </w:rPr>
        <w:t>占位与</w:t>
      </w:r>
      <w:r>
        <w:rPr>
          <w:rFonts w:hint="eastAsia"/>
        </w:rPr>
        <w:t>input</w:t>
      </w:r>
      <w:r>
        <w:rPr>
          <w:rFonts w:hint="eastAsia"/>
        </w:rPr>
        <w:t>右对齐，如图。以美观</w:t>
      </w:r>
      <w:r w:rsidR="00B26AE3">
        <w:rPr>
          <w:rFonts w:hint="eastAsia"/>
        </w:rPr>
        <w:t>性，</w:t>
      </w:r>
      <w:r>
        <w:rPr>
          <w:rFonts w:hint="eastAsia"/>
        </w:rPr>
        <w:t>整体</w:t>
      </w:r>
      <w:r w:rsidR="00B26AE3">
        <w:rPr>
          <w:rFonts w:hint="eastAsia"/>
        </w:rPr>
        <w:t>性</w:t>
      </w:r>
      <w:r>
        <w:rPr>
          <w:rFonts w:hint="eastAsia"/>
        </w:rPr>
        <w:t>为标准。</w:t>
      </w:r>
    </w:p>
    <w:p w:rsidR="00613200" w:rsidRDefault="00613200" w:rsidP="00613200">
      <w:pPr>
        <w:pStyle w:val="af4"/>
      </w:pPr>
    </w:p>
    <w:p w:rsidR="00613200" w:rsidRDefault="00613200" w:rsidP="00613200">
      <w:pPr>
        <w:pStyle w:val="af4"/>
      </w:pPr>
      <w:r>
        <w:rPr>
          <w:noProof/>
        </w:rPr>
        <w:drawing>
          <wp:inline distT="0" distB="0" distL="0" distR="0" wp14:anchorId="5D05F19C" wp14:editId="4812E0B0">
            <wp:extent cx="5133334" cy="2000000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3334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00" w:rsidRDefault="00613200" w:rsidP="00613200">
      <w:pPr>
        <w:pStyle w:val="af4"/>
      </w:pPr>
      <w:r>
        <w:rPr>
          <w:noProof/>
        </w:rPr>
        <w:lastRenderedPageBreak/>
        <w:drawing>
          <wp:inline distT="0" distB="0" distL="0" distR="0" wp14:anchorId="174292D0" wp14:editId="7006E4FD">
            <wp:extent cx="5810250" cy="3705225"/>
            <wp:effectExtent l="0" t="0" r="0" b="0"/>
            <wp:docPr id="40" name="图片 40" descr="C:\Users\KIM\AppData\Local\Temp\SNAGHTML1e955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M\AppData\Local\Temp\SNAGHTML1e9553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200" w:rsidRDefault="00225EB2" w:rsidP="00AD30B2">
      <w:pPr>
        <w:pStyle w:val="aff1"/>
        <w:numPr>
          <w:ilvl w:val="0"/>
          <w:numId w:val="34"/>
        </w:numPr>
      </w:pPr>
      <w:r>
        <w:rPr>
          <w:rFonts w:hint="eastAsia"/>
        </w:rPr>
        <w:t>Form</w:t>
      </w:r>
      <w:r>
        <w:rPr>
          <w:rFonts w:hint="eastAsia"/>
        </w:rPr>
        <w:t>的外边缘加虚线</w:t>
      </w:r>
      <w:r w:rsidR="00D57A4B">
        <w:rPr>
          <w:rFonts w:hint="eastAsia"/>
        </w:rPr>
        <w:t>默认</w:t>
      </w:r>
      <w:r w:rsidR="00D57A4B">
        <w:rPr>
          <w:rFonts w:hint="eastAsia"/>
        </w:rPr>
        <w:t>1</w:t>
      </w:r>
      <w:r w:rsidR="00D57A4B">
        <w:rPr>
          <w:rFonts w:hint="eastAsia"/>
        </w:rPr>
        <w:t>个</w:t>
      </w:r>
      <w:r w:rsidR="00D57A4B">
        <w:rPr>
          <w:rFonts w:hint="eastAsia"/>
        </w:rPr>
        <w:t>Group</w:t>
      </w:r>
      <w:r w:rsidR="00D57A4B">
        <w:rPr>
          <w:rFonts w:hint="eastAsia"/>
        </w:rPr>
        <w:t>，如各组数据业务含义不同需按真实的业务含义进行分组显示。</w:t>
      </w:r>
    </w:p>
    <w:p w:rsidR="00D57A4B" w:rsidRPr="00D57A4B" w:rsidRDefault="00D57A4B" w:rsidP="00D57A4B">
      <w:pPr>
        <w:pStyle w:val="af4"/>
      </w:pPr>
    </w:p>
    <w:p w:rsidR="00225EB2" w:rsidRDefault="00225EB2" w:rsidP="00613200">
      <w:pPr>
        <w:pStyle w:val="af4"/>
      </w:pPr>
      <w:r>
        <w:rPr>
          <w:rFonts w:hint="eastAsia"/>
        </w:rPr>
        <w:t>如</w:t>
      </w:r>
    </w:p>
    <w:p w:rsidR="00D57A4B" w:rsidRDefault="00D57A4B" w:rsidP="00613200">
      <w:pPr>
        <w:pStyle w:val="af4"/>
      </w:pPr>
      <w:r>
        <w:rPr>
          <w:noProof/>
        </w:rPr>
        <w:drawing>
          <wp:inline distT="0" distB="0" distL="0" distR="0" wp14:anchorId="4DA961E2" wp14:editId="761CE760">
            <wp:extent cx="5353050" cy="1524000"/>
            <wp:effectExtent l="0" t="0" r="0" b="0"/>
            <wp:docPr id="24" name="图片 24" descr="C:\Users\KIM\AppData\Local\Temp\SNAGHTML8c80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IM\AppData\Local\Temp\SNAGHTML8c801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725" w:rsidRDefault="008D5725" w:rsidP="00613200">
      <w:pPr>
        <w:pStyle w:val="af4"/>
      </w:pPr>
      <w:r>
        <w:rPr>
          <w:rFonts w:hint="eastAsia"/>
        </w:rPr>
        <w:t>（考虑：组名称显示）</w:t>
      </w:r>
    </w:p>
    <w:p w:rsidR="00311F18" w:rsidRDefault="00225EB2" w:rsidP="00AD30B2">
      <w:pPr>
        <w:pStyle w:val="aff1"/>
        <w:numPr>
          <w:ilvl w:val="0"/>
          <w:numId w:val="34"/>
        </w:numPr>
      </w:pPr>
      <w:r>
        <w:rPr>
          <w:rFonts w:hint="eastAsia"/>
        </w:rPr>
        <w:t>Unit</w:t>
      </w:r>
      <w:r w:rsidR="005B4A26">
        <w:rPr>
          <w:rFonts w:hint="eastAsia"/>
        </w:rPr>
        <w:t>为最小单元</w:t>
      </w:r>
      <w:proofErr w:type="gramStart"/>
      <w:r w:rsidR="005B4A26">
        <w:rPr>
          <w:rFonts w:hint="eastAsia"/>
        </w:rPr>
        <w:t>不</w:t>
      </w:r>
      <w:proofErr w:type="gramEnd"/>
      <w:r w:rsidR="005B4A26">
        <w:rPr>
          <w:rFonts w:hint="eastAsia"/>
        </w:rPr>
        <w:t>换行</w:t>
      </w:r>
    </w:p>
    <w:p w:rsidR="005B4A26" w:rsidRDefault="005B4A26" w:rsidP="00613200">
      <w:pPr>
        <w:pStyle w:val="af4"/>
      </w:pPr>
      <w:r>
        <w:rPr>
          <w:noProof/>
        </w:rPr>
        <w:drawing>
          <wp:inline distT="0" distB="0" distL="0" distR="0" wp14:anchorId="21B3628E" wp14:editId="79D8B640">
            <wp:extent cx="6019800" cy="823595"/>
            <wp:effectExtent l="0" t="0" r="0" b="0"/>
            <wp:docPr id="42" name="图片 42" descr="C:\Users\KIM\AppData\Local\Temp\SNAGHTML1ef2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IM\AppData\Local\Temp\SNAGHTML1ef299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A26" w:rsidRDefault="005B4A26" w:rsidP="00613200">
      <w:pPr>
        <w:pStyle w:val="af4"/>
      </w:pPr>
    </w:p>
    <w:p w:rsidR="005B4A26" w:rsidRDefault="00446559" w:rsidP="00AD30B2">
      <w:pPr>
        <w:pStyle w:val="aff1"/>
        <w:numPr>
          <w:ilvl w:val="0"/>
          <w:numId w:val="34"/>
        </w:numPr>
      </w:pPr>
      <w:r>
        <w:rPr>
          <w:rFonts w:hint="eastAsia"/>
        </w:rPr>
        <w:t>Unit</w:t>
      </w:r>
      <w:r w:rsidR="005B4A26">
        <w:rPr>
          <w:rFonts w:hint="eastAsia"/>
        </w:rPr>
        <w:t>的排列原则</w:t>
      </w:r>
    </w:p>
    <w:p w:rsidR="00613200" w:rsidRDefault="005B4A26" w:rsidP="00613200">
      <w:pPr>
        <w:pStyle w:val="af4"/>
      </w:pPr>
      <w:r w:rsidRPr="00A04820">
        <w:rPr>
          <w:rFonts w:hint="eastAsia"/>
          <w:b/>
        </w:rPr>
        <w:t>BF</w:t>
      </w:r>
      <w:r w:rsidRPr="00A04820">
        <w:rPr>
          <w:rFonts w:hint="eastAsia"/>
          <w:b/>
        </w:rPr>
        <w:t>布局</w:t>
      </w:r>
      <w:r w:rsidR="006856C9">
        <w:rPr>
          <w:rFonts w:hint="eastAsia"/>
        </w:rPr>
        <w:t>：各</w:t>
      </w:r>
      <w:r w:rsidR="006856C9">
        <w:rPr>
          <w:rFonts w:hint="eastAsia"/>
        </w:rPr>
        <w:t>Unit</w:t>
      </w:r>
      <w:r>
        <w:rPr>
          <w:rFonts w:hint="eastAsia"/>
        </w:rPr>
        <w:t>的排列遵循长度与高度比例合理（向黄金比例靠拢</w:t>
      </w:r>
      <w:r w:rsidR="00A04820">
        <w:rPr>
          <w:rFonts w:ascii="Arial" w:hAnsi="Arial" w:cs="Arial"/>
          <w:color w:val="444444"/>
          <w:shd w:val="clear" w:color="auto" w:fill="FFFFFF"/>
        </w:rPr>
        <w:t>0.618</w:t>
      </w:r>
      <w:r w:rsidR="00BF3D0A">
        <w:rPr>
          <w:rFonts w:ascii="Arial" w:hAnsi="Arial" w:cs="Arial" w:hint="eastAsia"/>
          <w:color w:val="444444"/>
          <w:shd w:val="clear" w:color="auto" w:fill="FFFFFF"/>
        </w:rPr>
        <w:t>或</w:t>
      </w:r>
      <w:r w:rsidR="00BF3D0A">
        <w:rPr>
          <w:rFonts w:ascii="Arial" w:hAnsi="Arial" w:cs="Arial" w:hint="eastAsia"/>
          <w:color w:val="444444"/>
          <w:shd w:val="clear" w:color="auto" w:fill="FFFFFF"/>
        </w:rPr>
        <w:t>1.618</w:t>
      </w:r>
      <w:r>
        <w:rPr>
          <w:rFonts w:hint="eastAsia"/>
        </w:rPr>
        <w:t>）</w:t>
      </w:r>
    </w:p>
    <w:p w:rsidR="00A04820" w:rsidRDefault="00A04820" w:rsidP="00613200">
      <w:pPr>
        <w:pStyle w:val="af4"/>
      </w:pPr>
      <w:r w:rsidRPr="00A04820">
        <w:rPr>
          <w:rFonts w:hint="eastAsia"/>
        </w:rPr>
        <w:lastRenderedPageBreak/>
        <w:t>如</w:t>
      </w:r>
      <w:r>
        <w:rPr>
          <w:rFonts w:hint="eastAsia"/>
        </w:rPr>
        <w:t>3</w:t>
      </w:r>
      <w:r w:rsidR="006856C9">
        <w:rPr>
          <w:rFonts w:hint="eastAsia"/>
        </w:rPr>
        <w:t>Unit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行</w:t>
      </w:r>
      <w:r>
        <w:rPr>
          <w:rFonts w:hint="eastAsia"/>
        </w:rPr>
        <w:t>*1</w:t>
      </w:r>
      <w:r>
        <w:rPr>
          <w:rFonts w:hint="eastAsia"/>
        </w:rPr>
        <w:t>列。</w:t>
      </w:r>
      <w:r>
        <w:rPr>
          <w:rFonts w:hint="eastAsia"/>
        </w:rPr>
        <w:t>6</w:t>
      </w:r>
      <w:r w:rsidR="006856C9">
        <w:rPr>
          <w:rFonts w:hint="eastAsia"/>
        </w:rPr>
        <w:t>Unit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行</w:t>
      </w:r>
      <w:r>
        <w:rPr>
          <w:rFonts w:hint="eastAsia"/>
        </w:rPr>
        <w:t>*2</w:t>
      </w:r>
      <w:r>
        <w:rPr>
          <w:rFonts w:hint="eastAsia"/>
        </w:rPr>
        <w:t>列。</w:t>
      </w:r>
      <w:r w:rsidR="00BF3D0A">
        <w:rPr>
          <w:rFonts w:hint="eastAsia"/>
        </w:rPr>
        <w:t>（根据实际情况长宽比）</w:t>
      </w:r>
    </w:p>
    <w:p w:rsidR="005B4A26" w:rsidRDefault="005B4A26" w:rsidP="00613200">
      <w:pPr>
        <w:pStyle w:val="af4"/>
      </w:pPr>
      <w:r w:rsidRPr="00A04820">
        <w:rPr>
          <w:rFonts w:hint="eastAsia"/>
          <w:b/>
        </w:rPr>
        <w:t>BFL</w:t>
      </w:r>
      <w:r w:rsidRPr="00A04820">
        <w:rPr>
          <w:rFonts w:hint="eastAsia"/>
          <w:b/>
        </w:rPr>
        <w:t>布局</w:t>
      </w:r>
      <w:r>
        <w:rPr>
          <w:rFonts w:hint="eastAsia"/>
        </w:rPr>
        <w:t>：</w:t>
      </w:r>
      <w:r w:rsidR="006856C9">
        <w:rPr>
          <w:rFonts w:hint="eastAsia"/>
        </w:rPr>
        <w:t>Unit</w:t>
      </w:r>
      <w:r>
        <w:rPr>
          <w:rFonts w:hint="eastAsia"/>
        </w:rPr>
        <w:t>尽量减少</w:t>
      </w:r>
      <w:r w:rsidR="006352AA">
        <w:rPr>
          <w:rFonts w:hint="eastAsia"/>
        </w:rPr>
        <w:t>F</w:t>
      </w:r>
      <w:r w:rsidR="006352AA">
        <w:rPr>
          <w:rFonts w:hint="eastAsia"/>
        </w:rPr>
        <w:t>区域高度</w:t>
      </w:r>
      <w:r>
        <w:rPr>
          <w:rFonts w:hint="eastAsia"/>
        </w:rPr>
        <w:t>，但考虑分辨率的原因尽量不要太长最长不超过</w:t>
      </w:r>
      <w:r>
        <w:rPr>
          <w:rFonts w:hint="eastAsia"/>
        </w:rPr>
        <w:t>4</w:t>
      </w:r>
      <w:r w:rsidR="006856C9">
        <w:rPr>
          <w:rFonts w:hint="eastAsia"/>
        </w:rPr>
        <w:t>Unit</w:t>
      </w:r>
      <w:r>
        <w:rPr>
          <w:rFonts w:hint="eastAsia"/>
        </w:rPr>
        <w:t>。</w:t>
      </w:r>
    </w:p>
    <w:p w:rsidR="005B4A26" w:rsidRDefault="005B4A26" w:rsidP="00613200">
      <w:pPr>
        <w:pStyle w:val="af4"/>
      </w:pPr>
      <w:r>
        <w:rPr>
          <w:rFonts w:hint="eastAsia"/>
        </w:rPr>
        <w:t>如有</w:t>
      </w:r>
      <w:r>
        <w:rPr>
          <w:rFonts w:hint="eastAsia"/>
        </w:rPr>
        <w:t>6</w:t>
      </w:r>
      <w:r w:rsidR="006856C9">
        <w:rPr>
          <w:rFonts w:hint="eastAsia"/>
        </w:rPr>
        <w:t>Unit</w:t>
      </w:r>
      <w:r>
        <w:rPr>
          <w:rFonts w:hint="eastAsia"/>
        </w:rPr>
        <w:t>考虑</w:t>
      </w:r>
      <w:r>
        <w:rPr>
          <w:rFonts w:hint="eastAsia"/>
        </w:rPr>
        <w:t>3+3</w:t>
      </w:r>
      <w:r>
        <w:rPr>
          <w:rFonts w:hint="eastAsia"/>
        </w:rPr>
        <w:t>右对齐，</w:t>
      </w:r>
      <w:r>
        <w:rPr>
          <w:rFonts w:hint="eastAsia"/>
        </w:rPr>
        <w:t>5</w:t>
      </w:r>
      <w:r w:rsidR="006856C9">
        <w:rPr>
          <w:rFonts w:hint="eastAsia"/>
        </w:rPr>
        <w:t>Unit</w:t>
      </w:r>
      <w:r>
        <w:rPr>
          <w:rFonts w:hint="eastAsia"/>
        </w:rPr>
        <w:t>考虑</w:t>
      </w:r>
      <w:r>
        <w:rPr>
          <w:rFonts w:hint="eastAsia"/>
        </w:rPr>
        <w:t>3+2 2</w:t>
      </w:r>
      <w:r>
        <w:rPr>
          <w:rFonts w:hint="eastAsia"/>
        </w:rPr>
        <w:t>行右对齐。</w:t>
      </w:r>
    </w:p>
    <w:p w:rsidR="005B4A26" w:rsidRDefault="005B4A26" w:rsidP="00613200">
      <w:pPr>
        <w:pStyle w:val="af4"/>
      </w:pPr>
      <w:r w:rsidRPr="00A04820">
        <w:rPr>
          <w:rFonts w:hint="eastAsia"/>
          <w:b/>
        </w:rPr>
        <w:t>其他布局</w:t>
      </w:r>
      <w:r w:rsidR="00A04820">
        <w:rPr>
          <w:rFonts w:hint="eastAsia"/>
        </w:rPr>
        <w:t>：</w:t>
      </w:r>
      <w:r>
        <w:rPr>
          <w:rFonts w:hint="eastAsia"/>
        </w:rPr>
        <w:t>参考上面的原则，美观大方整洁</w:t>
      </w:r>
      <w:r w:rsidR="00C1481F">
        <w:rPr>
          <w:rFonts w:hint="eastAsia"/>
        </w:rPr>
        <w:t>与主页面保持协调</w:t>
      </w:r>
      <w:r>
        <w:rPr>
          <w:rFonts w:hint="eastAsia"/>
        </w:rPr>
        <w:t>。</w:t>
      </w:r>
    </w:p>
    <w:p w:rsidR="00BF3D0A" w:rsidRPr="005B4A26" w:rsidRDefault="00BF3D0A" w:rsidP="00613200">
      <w:pPr>
        <w:pStyle w:val="af4"/>
      </w:pPr>
      <w:r>
        <w:rPr>
          <w:noProof/>
        </w:rPr>
        <w:drawing>
          <wp:inline distT="0" distB="0" distL="0" distR="0" wp14:anchorId="70343C94" wp14:editId="1F04DD93">
            <wp:extent cx="3276191" cy="2942857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6191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00" w:rsidRDefault="00613200" w:rsidP="00613200">
      <w:pPr>
        <w:pStyle w:val="af4"/>
      </w:pPr>
    </w:p>
    <w:p w:rsidR="00BF3D0A" w:rsidRDefault="00BF3D0A" w:rsidP="00613200">
      <w:pPr>
        <w:pStyle w:val="af4"/>
      </w:pPr>
      <w:r>
        <w:rPr>
          <w:noProof/>
        </w:rPr>
        <w:drawing>
          <wp:inline distT="0" distB="0" distL="0" distR="0" wp14:anchorId="18B501C8" wp14:editId="73122407">
            <wp:extent cx="5486400" cy="2451735"/>
            <wp:effectExtent l="0" t="0" r="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09" w:rsidRDefault="00947B09" w:rsidP="00613200">
      <w:pPr>
        <w:pStyle w:val="af4"/>
      </w:pPr>
    </w:p>
    <w:p w:rsidR="00470214" w:rsidRDefault="00947B09" w:rsidP="00AD30B2">
      <w:pPr>
        <w:pStyle w:val="aff1"/>
        <w:numPr>
          <w:ilvl w:val="0"/>
          <w:numId w:val="34"/>
        </w:numPr>
      </w:pPr>
      <w:r>
        <w:rPr>
          <w:rFonts w:hint="eastAsia"/>
        </w:rPr>
        <w:t>Unit</w:t>
      </w:r>
      <w:r>
        <w:rPr>
          <w:rFonts w:hint="eastAsia"/>
        </w:rPr>
        <w:t>中</w:t>
      </w:r>
      <w:proofErr w:type="spellStart"/>
      <w:r>
        <w:rPr>
          <w:rFonts w:hint="eastAsia"/>
        </w:rPr>
        <w:t>Lable</w:t>
      </w:r>
      <w:proofErr w:type="spellEnd"/>
      <w:r>
        <w:rPr>
          <w:rFonts w:hint="eastAsia"/>
        </w:rPr>
        <w:t>与</w:t>
      </w:r>
      <w:r>
        <w:rPr>
          <w:rFonts w:hint="eastAsia"/>
        </w:rPr>
        <w:t>Form</w:t>
      </w:r>
      <w:r>
        <w:rPr>
          <w:rFonts w:hint="eastAsia"/>
        </w:rPr>
        <w:t>元素间</w:t>
      </w:r>
      <w:r w:rsidR="00D302F3">
        <w:rPr>
          <w:rFonts w:hint="eastAsia"/>
        </w:rPr>
        <w:t>不需要冒号</w:t>
      </w:r>
    </w:p>
    <w:p w:rsidR="00D302F3" w:rsidRDefault="00D302F3" w:rsidP="00AD30B2">
      <w:pPr>
        <w:pStyle w:val="aff1"/>
        <w:numPr>
          <w:ilvl w:val="0"/>
          <w:numId w:val="34"/>
        </w:numPr>
      </w:pPr>
      <w:r>
        <w:rPr>
          <w:rFonts w:hint="eastAsia"/>
        </w:rPr>
        <w:t>同样类型的一起</w:t>
      </w:r>
    </w:p>
    <w:p w:rsidR="00947B09" w:rsidRPr="00947B09" w:rsidRDefault="00947B09" w:rsidP="00947B09">
      <w:pPr>
        <w:pStyle w:val="af4"/>
      </w:pPr>
      <w:r>
        <w:rPr>
          <w:rFonts w:hint="eastAsia"/>
        </w:rPr>
        <w:t>如下拉的元素，放一起，方便用户操作。</w:t>
      </w:r>
    </w:p>
    <w:p w:rsidR="00947B09" w:rsidRDefault="00947B09" w:rsidP="00613200">
      <w:pPr>
        <w:pStyle w:val="af4"/>
      </w:pPr>
    </w:p>
    <w:p w:rsidR="00DB19FB" w:rsidRDefault="00947B09" w:rsidP="00613200">
      <w:pPr>
        <w:pStyle w:val="af4"/>
      </w:pPr>
      <w:r>
        <w:rPr>
          <w:rFonts w:hint="eastAsia"/>
        </w:rPr>
        <w:t>（考虑：</w:t>
      </w:r>
      <w:r w:rsidR="00DB19FB">
        <w:rPr>
          <w:rFonts w:hint="eastAsia"/>
        </w:rPr>
        <w:t>验证几种分辨率：最小：</w:t>
      </w:r>
      <w:r w:rsidR="00601FB6">
        <w:rPr>
          <w:rFonts w:hint="eastAsia"/>
        </w:rPr>
        <w:t>600*800</w:t>
      </w:r>
      <w:r w:rsidR="00DB19FB">
        <w:rPr>
          <w:rFonts w:hint="eastAsia"/>
        </w:rPr>
        <w:t>：</w:t>
      </w:r>
      <w:r w:rsidR="00601FB6">
        <w:rPr>
          <w:rFonts w:hint="eastAsia"/>
        </w:rPr>
        <w:t>最大</w:t>
      </w:r>
      <w:r>
        <w:rPr>
          <w:rFonts w:hint="eastAsia"/>
        </w:rPr>
        <w:t>及</w:t>
      </w:r>
      <w:r w:rsidR="00601FB6">
        <w:rPr>
          <w:rFonts w:hint="eastAsia"/>
        </w:rPr>
        <w:t>推荐</w:t>
      </w:r>
      <w:r>
        <w:rPr>
          <w:rFonts w:hint="eastAsia"/>
        </w:rPr>
        <w:t>）</w:t>
      </w:r>
    </w:p>
    <w:p w:rsidR="00DB19FB" w:rsidRDefault="00DB19FB" w:rsidP="00613200">
      <w:pPr>
        <w:pStyle w:val="af4"/>
      </w:pPr>
    </w:p>
    <w:p w:rsidR="00DB19FB" w:rsidRPr="00613200" w:rsidRDefault="00DB19FB" w:rsidP="00613200">
      <w:pPr>
        <w:pStyle w:val="af4"/>
      </w:pPr>
    </w:p>
    <w:p w:rsidR="00823E0A" w:rsidRDefault="00823E0A" w:rsidP="00823E0A">
      <w:pPr>
        <w:pStyle w:val="2"/>
        <w:numPr>
          <w:ilvl w:val="1"/>
          <w:numId w:val="1"/>
        </w:numPr>
        <w:ind w:left="567"/>
      </w:pPr>
      <w:proofErr w:type="spellStart"/>
      <w:r>
        <w:rPr>
          <w:rFonts w:hint="eastAsia"/>
        </w:rPr>
        <w:t>Page:List</w:t>
      </w:r>
      <w:proofErr w:type="spellEnd"/>
      <w:r>
        <w:rPr>
          <w:rFonts w:hint="eastAsia"/>
        </w:rPr>
        <w:t>区</w:t>
      </w:r>
    </w:p>
    <w:p w:rsidR="00823E0A" w:rsidRDefault="00823E0A" w:rsidP="00823E0A">
      <w:pPr>
        <w:pStyle w:val="3"/>
        <w:numPr>
          <w:ilvl w:val="2"/>
          <w:numId w:val="1"/>
        </w:numPr>
        <w:ind w:left="567"/>
        <w:rPr>
          <w:b/>
        </w:rPr>
      </w:pPr>
      <w:r w:rsidRPr="00353CB8">
        <w:rPr>
          <w:rFonts w:hint="eastAsia"/>
          <w:b/>
        </w:rPr>
        <w:t>规则</w:t>
      </w:r>
    </w:p>
    <w:p w:rsidR="008719D6" w:rsidRDefault="008719D6" w:rsidP="008719D6">
      <w:pPr>
        <w:pStyle w:val="4"/>
      </w:pPr>
    </w:p>
    <w:p w:rsidR="008719D6" w:rsidRPr="008719D6" w:rsidRDefault="008719D6" w:rsidP="00AD30B2">
      <w:pPr>
        <w:pStyle w:val="aff1"/>
        <w:numPr>
          <w:ilvl w:val="0"/>
          <w:numId w:val="35"/>
        </w:numPr>
      </w:pPr>
      <w:r>
        <w:rPr>
          <w:rFonts w:hint="eastAsia"/>
        </w:rPr>
        <w:t>使用平台提供的</w:t>
      </w:r>
      <w:r w:rsidR="00B712DC">
        <w:rPr>
          <w:rFonts w:hint="eastAsia"/>
        </w:rPr>
        <w:t>List</w:t>
      </w:r>
      <w:r w:rsidR="00B712DC">
        <w:rPr>
          <w:rFonts w:hint="eastAsia"/>
        </w:rPr>
        <w:t>列表组件（也称：</w:t>
      </w:r>
      <w:r w:rsidR="00B712DC" w:rsidRPr="00B712DC">
        <w:rPr>
          <w:rFonts w:hint="eastAsia"/>
        </w:rPr>
        <w:t>Pagination</w:t>
      </w:r>
      <w:r w:rsidR="00B712DC">
        <w:rPr>
          <w:rFonts w:hint="eastAsia"/>
        </w:rPr>
        <w:t>，</w:t>
      </w:r>
      <w:r w:rsidR="00B712DC" w:rsidRPr="00B712DC">
        <w:rPr>
          <w:rFonts w:hint="eastAsia"/>
        </w:rPr>
        <w:t xml:space="preserve"> Grid</w:t>
      </w:r>
      <w:r w:rsidR="00B712DC">
        <w:rPr>
          <w:rFonts w:hint="eastAsia"/>
        </w:rPr>
        <w:t>，</w:t>
      </w:r>
      <w:r w:rsidR="00B712DC" w:rsidRPr="00B712DC">
        <w:rPr>
          <w:rFonts w:hint="eastAsia"/>
        </w:rPr>
        <w:t xml:space="preserve"> Table</w:t>
      </w:r>
      <w:r w:rsidR="00B712DC">
        <w:rPr>
          <w:rFonts w:hint="eastAsia"/>
        </w:rPr>
        <w:t>组件）</w:t>
      </w:r>
    </w:p>
    <w:p w:rsidR="00A13171" w:rsidRDefault="00A13171" w:rsidP="00A13171">
      <w:pPr>
        <w:pStyle w:val="af4"/>
      </w:pPr>
    </w:p>
    <w:p w:rsidR="008719D6" w:rsidRDefault="00A13171" w:rsidP="00AD30B2">
      <w:pPr>
        <w:pStyle w:val="aff1"/>
        <w:numPr>
          <w:ilvl w:val="0"/>
          <w:numId w:val="35"/>
        </w:numPr>
      </w:pPr>
      <w:r>
        <w:rPr>
          <w:rFonts w:hint="eastAsia"/>
        </w:rPr>
        <w:t>内容对齐方式：数字局右，文本局左</w:t>
      </w:r>
    </w:p>
    <w:p w:rsidR="00F02A06" w:rsidRDefault="00F02A06" w:rsidP="00243AED">
      <w:pPr>
        <w:pStyle w:val="af4"/>
      </w:pPr>
      <w:r>
        <w:rPr>
          <w:noProof/>
        </w:rPr>
        <w:drawing>
          <wp:inline distT="0" distB="0" distL="0" distR="0" wp14:anchorId="3F5B3F87" wp14:editId="2AA100CD">
            <wp:extent cx="5409524" cy="2552381"/>
            <wp:effectExtent l="0" t="0" r="12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ED" w:rsidRDefault="00243AED" w:rsidP="00243AED">
      <w:pPr>
        <w:pStyle w:val="af4"/>
      </w:pPr>
      <w:r>
        <w:rPr>
          <w:noProof/>
        </w:rPr>
        <w:drawing>
          <wp:inline distT="0" distB="0" distL="0" distR="0" wp14:anchorId="7DA87B61" wp14:editId="4392404F">
            <wp:extent cx="5486400" cy="15944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ED" w:rsidRDefault="00BC5DAA" w:rsidP="00243AED">
      <w:pPr>
        <w:pStyle w:val="af4"/>
      </w:pPr>
      <w:r>
        <w:rPr>
          <w:rFonts w:hint="eastAsia"/>
        </w:rPr>
        <w:t>（考虑：内间距）</w:t>
      </w:r>
    </w:p>
    <w:p w:rsidR="007C351F" w:rsidRDefault="007C351F" w:rsidP="00AD30B2">
      <w:pPr>
        <w:pStyle w:val="aff1"/>
        <w:numPr>
          <w:ilvl w:val="0"/>
          <w:numId w:val="35"/>
        </w:numPr>
      </w:pPr>
      <w:r>
        <w:rPr>
          <w:rFonts w:hint="eastAsia"/>
        </w:rPr>
        <w:t>List</w:t>
      </w:r>
      <w:r>
        <w:rPr>
          <w:rFonts w:hint="eastAsia"/>
        </w:rPr>
        <w:t>表头显示方式，显示在</w:t>
      </w:r>
      <w:r>
        <w:rPr>
          <w:rFonts w:hint="eastAsia"/>
        </w:rPr>
        <w:t>Tab</w:t>
      </w:r>
      <w:r>
        <w:rPr>
          <w:rFonts w:hint="eastAsia"/>
        </w:rPr>
        <w:t>的</w:t>
      </w:r>
      <w:r>
        <w:rPr>
          <w:rFonts w:hint="eastAsia"/>
        </w:rPr>
        <w:t>Title</w:t>
      </w:r>
      <w:r>
        <w:rPr>
          <w:rFonts w:hint="eastAsia"/>
        </w:rPr>
        <w:t>上</w:t>
      </w:r>
    </w:p>
    <w:p w:rsidR="00F32DA0" w:rsidRPr="00F32DA0" w:rsidRDefault="00F32DA0" w:rsidP="00F32DA0">
      <w:pPr>
        <w:pStyle w:val="af4"/>
      </w:pPr>
      <w:r>
        <w:rPr>
          <w:rFonts w:hint="eastAsia"/>
        </w:rPr>
        <w:t>List</w:t>
      </w:r>
      <w:r>
        <w:rPr>
          <w:rFonts w:hint="eastAsia"/>
        </w:rPr>
        <w:t>表头占用一行空间，比较浪费。</w:t>
      </w:r>
    </w:p>
    <w:p w:rsidR="007C351F" w:rsidRDefault="007C351F" w:rsidP="00243AED">
      <w:pPr>
        <w:pStyle w:val="af4"/>
      </w:pPr>
      <w:r>
        <w:rPr>
          <w:noProof/>
        </w:rPr>
        <w:drawing>
          <wp:inline distT="0" distB="0" distL="0" distR="0" wp14:anchorId="7E5D4F1A" wp14:editId="7E02484B">
            <wp:extent cx="5486400" cy="1219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1F" w:rsidRPr="00243AED" w:rsidRDefault="007C351F" w:rsidP="00243AED">
      <w:pPr>
        <w:pStyle w:val="af4"/>
      </w:pPr>
      <w:r>
        <w:rPr>
          <w:noProof/>
        </w:rPr>
        <w:lastRenderedPageBreak/>
        <w:drawing>
          <wp:inline distT="0" distB="0" distL="0" distR="0" wp14:anchorId="70F89477" wp14:editId="22548032">
            <wp:extent cx="5486400" cy="220345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97" w:rsidRPr="00823E0A" w:rsidRDefault="003E6F97" w:rsidP="005A56A0">
      <w:pPr>
        <w:pStyle w:val="aff8"/>
        <w:ind w:firstLineChars="0" w:firstLine="0"/>
        <w:rPr>
          <w:rFonts w:cs="Calibri"/>
        </w:rPr>
      </w:pPr>
    </w:p>
    <w:p w:rsidR="00BC1D8A" w:rsidRDefault="001F07E1" w:rsidP="00353CB8">
      <w:pPr>
        <w:pStyle w:val="2"/>
        <w:numPr>
          <w:ilvl w:val="1"/>
          <w:numId w:val="1"/>
        </w:numPr>
        <w:ind w:left="567"/>
      </w:pPr>
      <w:r>
        <w:rPr>
          <w:rFonts w:hint="eastAsia"/>
        </w:rPr>
        <w:t>Message</w:t>
      </w:r>
      <w:r>
        <w:rPr>
          <w:rFonts w:hint="eastAsia"/>
        </w:rPr>
        <w:t>区</w:t>
      </w:r>
    </w:p>
    <w:p w:rsidR="00EA75A2" w:rsidRDefault="00FB67D6" w:rsidP="00EA75A2">
      <w:pPr>
        <w:pStyle w:val="3"/>
        <w:numPr>
          <w:ilvl w:val="2"/>
          <w:numId w:val="1"/>
        </w:numPr>
        <w:ind w:left="567"/>
        <w:rPr>
          <w:b/>
        </w:rPr>
      </w:pPr>
      <w:r w:rsidRPr="00353CB8">
        <w:rPr>
          <w:rFonts w:hint="eastAsia"/>
          <w:b/>
        </w:rPr>
        <w:t>规则</w:t>
      </w:r>
    </w:p>
    <w:p w:rsidR="00EA75A2" w:rsidRDefault="0027718E" w:rsidP="00721F41">
      <w:pPr>
        <w:pStyle w:val="aff1"/>
        <w:numPr>
          <w:ilvl w:val="0"/>
          <w:numId w:val="22"/>
        </w:numPr>
      </w:pPr>
      <w:r>
        <w:rPr>
          <w:rFonts w:hint="eastAsia"/>
        </w:rPr>
        <w:t>错误提示显示成如下样式</w:t>
      </w:r>
      <w:r w:rsidR="003965C1">
        <w:rPr>
          <w:rFonts w:hint="eastAsia"/>
        </w:rPr>
        <w:t>，使用平台提供方案</w:t>
      </w:r>
    </w:p>
    <w:p w:rsidR="001A201E" w:rsidRPr="001A201E" w:rsidRDefault="001A201E" w:rsidP="001A201E">
      <w:pPr>
        <w:pStyle w:val="af4"/>
      </w:pPr>
      <w:r>
        <w:rPr>
          <w:noProof/>
        </w:rPr>
        <w:drawing>
          <wp:inline distT="0" distB="0" distL="0" distR="0" wp14:anchorId="769803BB" wp14:editId="40D41AE3">
            <wp:extent cx="5486400" cy="762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C1" w:rsidRDefault="003965C1" w:rsidP="003965C1">
      <w:pPr>
        <w:pStyle w:val="aff1"/>
        <w:numPr>
          <w:ilvl w:val="0"/>
          <w:numId w:val="22"/>
        </w:numPr>
      </w:pPr>
      <w:r>
        <w:rPr>
          <w:rFonts w:hint="eastAsia"/>
        </w:rPr>
        <w:t>消息提示不允许自己写</w:t>
      </w:r>
      <w:r>
        <w:rPr>
          <w:rFonts w:hint="eastAsia"/>
        </w:rPr>
        <w:t>Alert</w:t>
      </w:r>
      <w:r>
        <w:rPr>
          <w:rFonts w:hint="eastAsia"/>
        </w:rPr>
        <w:t>，不允许出现</w:t>
      </w:r>
      <w:r>
        <w:rPr>
          <w:rFonts w:hint="eastAsia"/>
        </w:rPr>
        <w:t>Alert</w:t>
      </w:r>
      <w:r>
        <w:rPr>
          <w:rFonts w:hint="eastAsia"/>
        </w:rPr>
        <w:t>调试语句</w:t>
      </w:r>
    </w:p>
    <w:p w:rsidR="006A601A" w:rsidRPr="006A601A" w:rsidRDefault="006A601A" w:rsidP="006A601A">
      <w:pPr>
        <w:pStyle w:val="af4"/>
      </w:pPr>
      <w:r>
        <w:rPr>
          <w:rFonts w:hint="eastAsia"/>
        </w:rPr>
        <w:t>平台会定期扫码，代码检查</w:t>
      </w:r>
      <w:r w:rsidR="00C7319D">
        <w:rPr>
          <w:rFonts w:hint="eastAsia"/>
        </w:rPr>
        <w:t>，调试尽量使用</w:t>
      </w:r>
      <w:r w:rsidR="00C7319D">
        <w:rPr>
          <w:rFonts w:hint="eastAsia"/>
        </w:rPr>
        <w:t>console log</w:t>
      </w:r>
    </w:p>
    <w:p w:rsidR="00C76A0F" w:rsidRDefault="00C76A0F" w:rsidP="00C76A0F">
      <w:pPr>
        <w:pStyle w:val="aff1"/>
        <w:numPr>
          <w:ilvl w:val="0"/>
          <w:numId w:val="22"/>
        </w:numPr>
      </w:pPr>
      <w:r>
        <w:rPr>
          <w:rFonts w:hint="eastAsia"/>
        </w:rPr>
        <w:t>消息提示要详细准确不要显示有歧义或无意义的提示</w:t>
      </w:r>
    </w:p>
    <w:p w:rsidR="0009215D" w:rsidRDefault="0009215D" w:rsidP="0009215D">
      <w:pPr>
        <w:pStyle w:val="aff1"/>
        <w:numPr>
          <w:ilvl w:val="0"/>
          <w:numId w:val="22"/>
        </w:numPr>
      </w:pPr>
      <w:r>
        <w:rPr>
          <w:rFonts w:hint="eastAsia"/>
        </w:rPr>
        <w:t>遵循不要吞掉错误信息，错误及早发现的原则，后台代码要将错误抛到前台页面</w:t>
      </w:r>
    </w:p>
    <w:p w:rsidR="001A201E" w:rsidRDefault="001A201E" w:rsidP="001A201E">
      <w:pPr>
        <w:pStyle w:val="aff1"/>
        <w:numPr>
          <w:ilvl w:val="0"/>
          <w:numId w:val="22"/>
        </w:numPr>
      </w:pPr>
      <w:r>
        <w:rPr>
          <w:rFonts w:hint="eastAsia"/>
        </w:rPr>
        <w:t>注意错误与警告的使用</w:t>
      </w:r>
    </w:p>
    <w:p w:rsidR="007B4F90" w:rsidRDefault="001A201E" w:rsidP="001A201E">
      <w:pPr>
        <w:pStyle w:val="af4"/>
      </w:pPr>
      <w:r>
        <w:rPr>
          <w:rFonts w:hint="eastAsia"/>
        </w:rPr>
        <w:t>错误：为真实的错误信息一般是</w:t>
      </w:r>
      <w:r>
        <w:rPr>
          <w:rFonts w:hint="eastAsia"/>
        </w:rPr>
        <w:t>Exception</w:t>
      </w:r>
      <w:r>
        <w:rPr>
          <w:rFonts w:hint="eastAsia"/>
        </w:rPr>
        <w:t>，警告：为页面警告信息一般为进入</w:t>
      </w:r>
      <w:r w:rsidRPr="00324054">
        <w:rPr>
          <w:rFonts w:hint="eastAsia"/>
          <w:color w:val="FF0000"/>
        </w:rPr>
        <w:t>后台处理</w:t>
      </w:r>
      <w:r>
        <w:rPr>
          <w:rFonts w:hint="eastAsia"/>
        </w:rPr>
        <w:t>，或</w:t>
      </w:r>
      <w:r w:rsidRPr="00324054">
        <w:rPr>
          <w:rFonts w:hint="eastAsia"/>
          <w:color w:val="FF0000"/>
        </w:rPr>
        <w:t>后台</w:t>
      </w:r>
      <w:r>
        <w:rPr>
          <w:rFonts w:hint="eastAsia"/>
        </w:rPr>
        <w:t>处理完成返回前台的</w:t>
      </w:r>
      <w:r>
        <w:rPr>
          <w:rFonts w:hint="eastAsia"/>
        </w:rPr>
        <w:t>Message</w:t>
      </w:r>
      <w:r>
        <w:rPr>
          <w:rFonts w:hint="eastAsia"/>
        </w:rPr>
        <w:t>。</w:t>
      </w:r>
    </w:p>
    <w:p w:rsidR="004751EE" w:rsidRPr="004751EE" w:rsidRDefault="001A201E" w:rsidP="001A201E">
      <w:pPr>
        <w:pStyle w:val="af4"/>
      </w:pPr>
      <w:r>
        <w:rPr>
          <w:noProof/>
        </w:rPr>
        <w:drawing>
          <wp:inline distT="0" distB="0" distL="0" distR="0" wp14:anchorId="547023FE" wp14:editId="3D17D3C1">
            <wp:extent cx="5486400" cy="80454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22" w:rsidRDefault="00425844" w:rsidP="004A0722">
      <w:pPr>
        <w:pStyle w:val="af4"/>
      </w:pPr>
      <w:r>
        <w:rPr>
          <w:noProof/>
        </w:rPr>
        <w:drawing>
          <wp:inline distT="0" distB="0" distL="0" distR="0" wp14:anchorId="3236E8F4" wp14:editId="5CDD30C4">
            <wp:extent cx="4495800" cy="81174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1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44" w:rsidRDefault="00425844" w:rsidP="004A0722">
      <w:pPr>
        <w:pStyle w:val="af4"/>
      </w:pPr>
    </w:p>
    <w:p w:rsidR="002F3A6D" w:rsidRDefault="002F3A6D" w:rsidP="004A0722">
      <w:pPr>
        <w:pStyle w:val="af4"/>
      </w:pPr>
      <w:r>
        <w:rPr>
          <w:rFonts w:hint="eastAsia"/>
        </w:rPr>
        <w:t>（考虑：美化样式）</w:t>
      </w:r>
    </w:p>
    <w:p w:rsidR="002065A9" w:rsidRDefault="002065A9" w:rsidP="004A0722">
      <w:pPr>
        <w:pStyle w:val="af4"/>
      </w:pPr>
      <w:r>
        <w:rPr>
          <w:rFonts w:hint="eastAsia"/>
        </w:rPr>
        <w:t>（考虑：基础信息，调试信息分开）</w:t>
      </w:r>
    </w:p>
    <w:p w:rsidR="00425844" w:rsidRPr="006A601A" w:rsidRDefault="00425844" w:rsidP="004A0722">
      <w:pPr>
        <w:pStyle w:val="af4"/>
      </w:pPr>
    </w:p>
    <w:p w:rsidR="00BC1D8A" w:rsidRDefault="001F07E1" w:rsidP="00353CB8">
      <w:pPr>
        <w:pStyle w:val="2"/>
        <w:numPr>
          <w:ilvl w:val="1"/>
          <w:numId w:val="1"/>
        </w:numPr>
        <w:ind w:left="567"/>
      </w:pPr>
      <w:r>
        <w:rPr>
          <w:rFonts w:hint="eastAsia"/>
        </w:rPr>
        <w:t>Popup</w:t>
      </w:r>
      <w:r>
        <w:rPr>
          <w:rFonts w:hint="eastAsia"/>
        </w:rPr>
        <w:t>区</w:t>
      </w:r>
    </w:p>
    <w:p w:rsidR="00FB67D6" w:rsidRDefault="00FB67D6" w:rsidP="00353CB8">
      <w:pPr>
        <w:pStyle w:val="3"/>
        <w:numPr>
          <w:ilvl w:val="2"/>
          <w:numId w:val="1"/>
        </w:numPr>
        <w:ind w:left="567"/>
        <w:rPr>
          <w:b/>
        </w:rPr>
      </w:pPr>
      <w:r w:rsidRPr="00353CB8">
        <w:rPr>
          <w:rFonts w:hint="eastAsia"/>
          <w:b/>
        </w:rPr>
        <w:t>规则</w:t>
      </w:r>
    </w:p>
    <w:p w:rsidR="00E23C16" w:rsidRDefault="00570D02" w:rsidP="00721F41">
      <w:pPr>
        <w:pStyle w:val="aff1"/>
        <w:numPr>
          <w:ilvl w:val="0"/>
          <w:numId w:val="23"/>
        </w:numPr>
      </w:pPr>
      <w:r>
        <w:rPr>
          <w:rFonts w:hint="eastAsia"/>
        </w:rPr>
        <w:t>尽量减少</w:t>
      </w:r>
      <w:r w:rsidR="0027718E">
        <w:rPr>
          <w:rFonts w:hint="eastAsia"/>
        </w:rPr>
        <w:t>Popup</w:t>
      </w:r>
      <w:r w:rsidR="0027718E">
        <w:rPr>
          <w:rFonts w:hint="eastAsia"/>
        </w:rPr>
        <w:t>页面</w:t>
      </w:r>
      <w:r>
        <w:rPr>
          <w:rFonts w:hint="eastAsia"/>
        </w:rPr>
        <w:t>的使用</w:t>
      </w:r>
      <w:r w:rsidR="00C36EF2">
        <w:rPr>
          <w:rFonts w:hint="eastAsia"/>
        </w:rPr>
        <w:t>。</w:t>
      </w:r>
    </w:p>
    <w:p w:rsidR="00E23C16" w:rsidRDefault="0027718E" w:rsidP="004751EE">
      <w:pPr>
        <w:widowControl/>
        <w:autoSpaceDE/>
        <w:autoSpaceDN/>
        <w:adjustRightInd/>
        <w:ind w:leftChars="405" w:left="850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6502D71B" wp14:editId="472DD2B0">
            <wp:extent cx="5486400" cy="2623185"/>
            <wp:effectExtent l="0" t="0" r="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8E" w:rsidRDefault="0027718E" w:rsidP="004751EE">
      <w:pPr>
        <w:widowControl/>
        <w:autoSpaceDE/>
        <w:autoSpaceDN/>
        <w:adjustRightInd/>
        <w:ind w:leftChars="405" w:left="850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6959846" wp14:editId="3FF1272D">
            <wp:extent cx="5486400" cy="25749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8E" w:rsidRDefault="0027718E" w:rsidP="004751EE">
      <w:pPr>
        <w:widowControl/>
        <w:autoSpaceDE/>
        <w:autoSpaceDN/>
        <w:adjustRightInd/>
        <w:ind w:leftChars="405" w:left="850"/>
        <w:rPr>
          <w:rFonts w:ascii="宋体" w:hAnsi="宋体" w:cs="宋体"/>
          <w:sz w:val="24"/>
          <w:szCs w:val="24"/>
        </w:rPr>
      </w:pPr>
    </w:p>
    <w:p w:rsidR="0027718E" w:rsidRPr="00E23C16" w:rsidRDefault="0027718E" w:rsidP="004751EE">
      <w:pPr>
        <w:widowControl/>
        <w:autoSpaceDE/>
        <w:autoSpaceDN/>
        <w:adjustRightInd/>
        <w:ind w:leftChars="405" w:left="850"/>
        <w:rPr>
          <w:rFonts w:ascii="宋体" w:hAnsi="宋体" w:cs="宋体"/>
          <w:sz w:val="24"/>
          <w:szCs w:val="24"/>
        </w:rPr>
      </w:pPr>
    </w:p>
    <w:p w:rsidR="00776F27" w:rsidRPr="00776F27" w:rsidRDefault="00776F27" w:rsidP="00236310">
      <w:pPr>
        <w:widowControl/>
        <w:autoSpaceDE/>
        <w:autoSpaceDN/>
        <w:adjustRightInd/>
        <w:ind w:leftChars="405" w:left="850"/>
        <w:rPr>
          <w:rFonts w:ascii="宋体" w:hAnsi="宋体" w:cs="宋体"/>
          <w:sz w:val="24"/>
          <w:szCs w:val="24"/>
        </w:rPr>
      </w:pPr>
    </w:p>
    <w:p w:rsidR="00823E0A" w:rsidRDefault="00823E0A" w:rsidP="00823E0A">
      <w:pPr>
        <w:pStyle w:val="2"/>
        <w:numPr>
          <w:ilvl w:val="1"/>
          <w:numId w:val="1"/>
        </w:numPr>
        <w:ind w:left="567"/>
      </w:pPr>
      <w:r>
        <w:rPr>
          <w:rFonts w:hint="eastAsia"/>
        </w:rPr>
        <w:t>业务</w:t>
      </w:r>
    </w:p>
    <w:p w:rsidR="00823E0A" w:rsidRDefault="00823E0A" w:rsidP="00823E0A">
      <w:pPr>
        <w:pStyle w:val="3"/>
        <w:numPr>
          <w:ilvl w:val="2"/>
          <w:numId w:val="1"/>
        </w:numPr>
        <w:ind w:left="567"/>
        <w:rPr>
          <w:b/>
        </w:rPr>
      </w:pPr>
      <w:r w:rsidRPr="00353CB8">
        <w:rPr>
          <w:rFonts w:hint="eastAsia"/>
          <w:b/>
        </w:rPr>
        <w:t>规则</w:t>
      </w:r>
    </w:p>
    <w:p w:rsidR="00A96E9B" w:rsidRDefault="00823E0A" w:rsidP="00AD30B2">
      <w:pPr>
        <w:pStyle w:val="aff1"/>
        <w:numPr>
          <w:ilvl w:val="0"/>
          <w:numId w:val="36"/>
        </w:numPr>
      </w:pPr>
      <w:r>
        <w:rPr>
          <w:rFonts w:hint="eastAsia"/>
        </w:rPr>
        <w:tab/>
      </w:r>
      <w:r>
        <w:rPr>
          <w:rFonts w:hint="eastAsia"/>
        </w:rPr>
        <w:t>查找带回</w:t>
      </w:r>
      <w:r w:rsidR="00B808D8">
        <w:rPr>
          <w:rFonts w:hint="eastAsia"/>
        </w:rPr>
        <w:t>：</w:t>
      </w:r>
      <w:r w:rsidR="00A96E9B">
        <w:rPr>
          <w:rFonts w:hint="eastAsia"/>
        </w:rPr>
        <w:t>使用平台提供的统一方案。</w:t>
      </w:r>
    </w:p>
    <w:p w:rsidR="00300D20" w:rsidRDefault="00300D20" w:rsidP="00300D20">
      <w:pPr>
        <w:ind w:left="567"/>
      </w:pPr>
      <w:r>
        <w:rPr>
          <w:rFonts w:hint="eastAsia"/>
        </w:rPr>
        <w:t>每个单表都有自动生成的查找带回页面</w:t>
      </w:r>
    </w:p>
    <w:p w:rsidR="00CF5A6B" w:rsidRDefault="00CF5A6B" w:rsidP="00300D20">
      <w:pPr>
        <w:pStyle w:val="af4"/>
      </w:pPr>
    </w:p>
    <w:p w:rsidR="00300D20" w:rsidRPr="00300D20" w:rsidRDefault="00CF5A6B" w:rsidP="00300D20">
      <w:pPr>
        <w:pStyle w:val="af4"/>
      </w:pPr>
      <w:r>
        <w:rPr>
          <w:rFonts w:hint="eastAsia"/>
        </w:rPr>
        <w:t>单选多选采用不同方案</w:t>
      </w:r>
    </w:p>
    <w:p w:rsidR="00823E0A" w:rsidRDefault="00A96E9B" w:rsidP="00A96E9B">
      <w:pPr>
        <w:ind w:firstLineChars="342" w:firstLine="718"/>
      </w:pPr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proofErr w:type="gramStart"/>
      <w:r w:rsidR="00823E0A">
        <w:rPr>
          <w:rFonts w:hint="eastAsia"/>
        </w:rPr>
        <w:t>勾选返回</w:t>
      </w:r>
      <w:proofErr w:type="gramEnd"/>
      <w:r>
        <w:rPr>
          <w:rFonts w:hint="eastAsia"/>
        </w:rPr>
        <w:t>方式，勾选后直接返回（</w:t>
      </w:r>
      <w:r w:rsidR="00CF5A6B">
        <w:rPr>
          <w:rFonts w:hint="eastAsia"/>
        </w:rPr>
        <w:t>单选</w:t>
      </w:r>
      <w:r>
        <w:rPr>
          <w:rFonts w:hint="eastAsia"/>
        </w:rPr>
        <w:t>）</w:t>
      </w:r>
    </w:p>
    <w:p w:rsidR="00A96E9B" w:rsidRPr="00A96E9B" w:rsidRDefault="00A96E9B" w:rsidP="00A96E9B">
      <w:pPr>
        <w:ind w:firstLineChars="342" w:firstLine="718"/>
      </w:pPr>
      <w:r>
        <w:rPr>
          <w:rFonts w:hint="eastAsia"/>
        </w:rPr>
        <w:lastRenderedPageBreak/>
        <w:t>方案</w:t>
      </w:r>
      <w:r>
        <w:rPr>
          <w:rFonts w:hint="eastAsia"/>
        </w:rPr>
        <w:t>2</w:t>
      </w:r>
      <w:r>
        <w:rPr>
          <w:rFonts w:hint="eastAsia"/>
        </w:rPr>
        <w:t>：点击确认带回按钮后返回</w:t>
      </w:r>
      <w:r w:rsidR="00CF5A6B">
        <w:rPr>
          <w:rFonts w:hint="eastAsia"/>
        </w:rPr>
        <w:t>（多选）</w:t>
      </w:r>
    </w:p>
    <w:p w:rsidR="00EB1959" w:rsidRDefault="00EB1959" w:rsidP="00823E0A">
      <w:pPr>
        <w:ind w:firstLineChars="200" w:firstLine="420"/>
      </w:pPr>
    </w:p>
    <w:p w:rsidR="00EB1959" w:rsidRDefault="00B808D8" w:rsidP="00176C98">
      <w:pPr>
        <w:ind w:firstLineChars="405" w:firstLine="850"/>
      </w:pPr>
      <w:r>
        <w:rPr>
          <w:noProof/>
        </w:rPr>
        <w:drawing>
          <wp:inline distT="0" distB="0" distL="0" distR="0" wp14:anchorId="429AB864" wp14:editId="44A0ABC5">
            <wp:extent cx="3457143" cy="304762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20" w:rsidRDefault="00300D20" w:rsidP="00823E0A">
      <w:pPr>
        <w:ind w:firstLineChars="200" w:firstLine="420"/>
      </w:pPr>
    </w:p>
    <w:p w:rsidR="00300D20" w:rsidRDefault="00300D20" w:rsidP="00AD30B2">
      <w:pPr>
        <w:pStyle w:val="aff1"/>
        <w:numPr>
          <w:ilvl w:val="0"/>
          <w:numId w:val="36"/>
        </w:numPr>
      </w:pPr>
      <w:r>
        <w:rPr>
          <w:rFonts w:hint="eastAsia"/>
        </w:rPr>
        <w:t>通过数据库存储的信息通过查找带回的方式选择</w:t>
      </w:r>
    </w:p>
    <w:p w:rsidR="00300D20" w:rsidRDefault="00300D20" w:rsidP="00300D20">
      <w:pPr>
        <w:pStyle w:val="aff8"/>
        <w:ind w:left="1418" w:firstLineChars="0" w:firstLine="0"/>
      </w:pPr>
      <w:r>
        <w:rPr>
          <w:rFonts w:hint="eastAsia"/>
        </w:rPr>
        <w:t>不经过数据库的枚举使用下拉框，经过数据库的使用查找带回</w:t>
      </w:r>
    </w:p>
    <w:p w:rsidR="00300D20" w:rsidRPr="00300D20" w:rsidRDefault="00300D20" w:rsidP="00300D20">
      <w:pPr>
        <w:pStyle w:val="af4"/>
      </w:pPr>
    </w:p>
    <w:p w:rsidR="00300D20" w:rsidRDefault="00300D20" w:rsidP="00176C98">
      <w:pPr>
        <w:ind w:firstLineChars="405" w:firstLine="850"/>
      </w:pPr>
      <w:r>
        <w:rPr>
          <w:noProof/>
        </w:rPr>
        <w:drawing>
          <wp:inline distT="0" distB="0" distL="0" distR="0" wp14:anchorId="4AC5F580" wp14:editId="27681E65">
            <wp:extent cx="3243804" cy="27622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3399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20" w:rsidRDefault="00300D20" w:rsidP="00823E0A">
      <w:pPr>
        <w:ind w:firstLineChars="200" w:firstLine="420"/>
      </w:pPr>
    </w:p>
    <w:p w:rsidR="00300D20" w:rsidRDefault="00300D20" w:rsidP="00AD30B2">
      <w:pPr>
        <w:pStyle w:val="aff1"/>
        <w:numPr>
          <w:ilvl w:val="0"/>
          <w:numId w:val="36"/>
        </w:numPr>
      </w:pPr>
      <w:r>
        <w:rPr>
          <w:rFonts w:hint="eastAsia"/>
        </w:rPr>
        <w:t>查找带回：分树形结构的及列表结构的</w:t>
      </w:r>
    </w:p>
    <w:p w:rsidR="003965C1" w:rsidRDefault="003965C1" w:rsidP="003965C1">
      <w:pPr>
        <w:ind w:firstLineChars="342" w:firstLine="718"/>
      </w:pPr>
      <w:r>
        <w:rPr>
          <w:rFonts w:hint="eastAsia"/>
        </w:rPr>
        <w:t>工作</w:t>
      </w:r>
      <w:r w:rsidR="00823E0A">
        <w:rPr>
          <w:rFonts w:hint="eastAsia"/>
        </w:rPr>
        <w:t>中心</w:t>
      </w:r>
      <w:r>
        <w:rPr>
          <w:rFonts w:hint="eastAsia"/>
        </w:rPr>
        <w:t>的查找带回</w:t>
      </w:r>
      <w:r w:rsidR="00823E0A">
        <w:rPr>
          <w:rFonts w:hint="eastAsia"/>
        </w:rPr>
        <w:t>统一为树结构，</w:t>
      </w:r>
      <w:r w:rsidR="00300D20">
        <w:rPr>
          <w:rFonts w:hint="eastAsia"/>
        </w:rPr>
        <w:t>其他为列表结构</w:t>
      </w:r>
    </w:p>
    <w:p w:rsidR="003965C1" w:rsidRDefault="00176C98" w:rsidP="003965C1">
      <w:pPr>
        <w:ind w:firstLineChars="342" w:firstLine="718"/>
      </w:pPr>
      <w:r>
        <w:rPr>
          <w:noProof/>
        </w:rPr>
        <w:drawing>
          <wp:inline distT="0" distB="0" distL="0" distR="0" wp14:anchorId="27E9EF42" wp14:editId="548C8D38">
            <wp:extent cx="5486400" cy="1306195"/>
            <wp:effectExtent l="0" t="0" r="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F0" w:rsidRPr="00037AF0" w:rsidRDefault="00037AF0" w:rsidP="00300D20"/>
    <w:p w:rsidR="00823E0A" w:rsidRDefault="00300D20" w:rsidP="00AD30B2">
      <w:pPr>
        <w:pStyle w:val="aff1"/>
        <w:numPr>
          <w:ilvl w:val="0"/>
          <w:numId w:val="36"/>
        </w:numPr>
      </w:pPr>
      <w:r>
        <w:rPr>
          <w:rFonts w:hint="eastAsia"/>
        </w:rPr>
        <w:t>后期规划</w:t>
      </w:r>
    </w:p>
    <w:p w:rsidR="00BA70AD" w:rsidRDefault="004733E2" w:rsidP="004733E2">
      <w:pPr>
        <w:pStyle w:val="af4"/>
        <w:ind w:left="1418"/>
      </w:pPr>
      <w:r>
        <w:rPr>
          <w:rFonts w:hint="eastAsia"/>
        </w:rPr>
        <w:t>下面内容可忽略：</w:t>
      </w:r>
    </w:p>
    <w:p w:rsidR="00176C98" w:rsidRDefault="00BA70AD" w:rsidP="00176C98">
      <w:pPr>
        <w:pStyle w:val="af4"/>
        <w:ind w:firstLine="284"/>
      </w:pPr>
      <w:r>
        <w:rPr>
          <w:rFonts w:hint="eastAsia"/>
        </w:rPr>
        <w:t>独立</w:t>
      </w:r>
      <w:r w:rsidR="00055015">
        <w:rPr>
          <w:rFonts w:hint="eastAsia"/>
        </w:rPr>
        <w:t>的功能：</w:t>
      </w:r>
      <w:r w:rsidR="00176C98" w:rsidRPr="001B0B20">
        <w:rPr>
          <w:rFonts w:hint="eastAsia"/>
          <w:highlight w:val="yellow"/>
        </w:rPr>
        <w:t>关联传递</w:t>
      </w:r>
    </w:p>
    <w:p w:rsidR="00233A4A" w:rsidRPr="001B0B20" w:rsidRDefault="00233A4A" w:rsidP="00233A4A">
      <w:pPr>
        <w:pStyle w:val="af4"/>
        <w:ind w:firstLine="284"/>
        <w:rPr>
          <w:i/>
        </w:rPr>
      </w:pPr>
      <w:r w:rsidRPr="001B0B20">
        <w:rPr>
          <w:i/>
        </w:rPr>
        <w:t>数据传递关系定义</w:t>
      </w:r>
      <w:r w:rsidR="001B0B20" w:rsidRPr="001B0B20">
        <w:rPr>
          <w:rFonts w:hint="eastAsia"/>
          <w:i/>
        </w:rPr>
        <w:t>：与关联菜单的关系</w:t>
      </w:r>
      <w:r w:rsidR="00324054">
        <w:rPr>
          <w:rFonts w:hint="eastAsia"/>
          <w:i/>
        </w:rPr>
        <w:t xml:space="preserve"> </w:t>
      </w:r>
      <w:r w:rsidR="00055015">
        <w:rPr>
          <w:rFonts w:hint="eastAsia"/>
          <w:i/>
        </w:rPr>
        <w:t>V</w:t>
      </w:r>
      <w:r w:rsidR="00324054">
        <w:rPr>
          <w:rFonts w:hint="eastAsia"/>
          <w:i/>
        </w:rPr>
        <w:t>3.5</w:t>
      </w:r>
      <w:r w:rsidR="00055015">
        <w:rPr>
          <w:rFonts w:hint="eastAsia"/>
          <w:i/>
        </w:rPr>
        <w:t>版本</w:t>
      </w:r>
    </w:p>
    <w:p w:rsidR="00233A4A" w:rsidRPr="00176C98" w:rsidRDefault="00233A4A" w:rsidP="00176C98">
      <w:pPr>
        <w:pStyle w:val="af4"/>
        <w:ind w:firstLine="284"/>
      </w:pPr>
    </w:p>
    <w:p w:rsidR="00176C98" w:rsidRDefault="00176C98" w:rsidP="00176C98">
      <w:pPr>
        <w:pStyle w:val="aff8"/>
        <w:ind w:left="1418" w:firstLineChars="0" w:firstLine="0"/>
      </w:pPr>
      <w:r>
        <w:rPr>
          <w:rFonts w:hint="eastAsia"/>
        </w:rPr>
        <w:t>后期平台设计考虑：各模块定义过滤条件</w:t>
      </w:r>
    </w:p>
    <w:p w:rsidR="001B0B20" w:rsidRDefault="001B0B20" w:rsidP="00176C98">
      <w:pPr>
        <w:pStyle w:val="aff8"/>
        <w:ind w:left="1418" w:firstLineChars="0" w:firstLine="0"/>
      </w:pPr>
      <w:r>
        <w:rPr>
          <w:rFonts w:hint="eastAsia"/>
        </w:rPr>
        <w:t>提供：查找带回查询功能</w:t>
      </w:r>
      <w:r w:rsidR="004733E2">
        <w:rPr>
          <w:rFonts w:hint="eastAsia"/>
        </w:rPr>
        <w:t>（待确定）</w:t>
      </w:r>
    </w:p>
    <w:p w:rsidR="001B0B20" w:rsidRDefault="001B0B20" w:rsidP="00176C98">
      <w:pPr>
        <w:pStyle w:val="aff8"/>
        <w:ind w:left="1418" w:firstLineChars="0" w:firstLine="0"/>
      </w:pPr>
    </w:p>
    <w:p w:rsidR="001B0B20" w:rsidRDefault="001B0B20" w:rsidP="00176C98">
      <w:pPr>
        <w:pStyle w:val="aff8"/>
        <w:ind w:left="1418" w:firstLineChars="0" w:firstLine="0"/>
      </w:pPr>
      <w:r>
        <w:rPr>
          <w:rFonts w:hint="eastAsia"/>
        </w:rPr>
        <w:t>树形结构的查找带回：如工作中心</w:t>
      </w:r>
    </w:p>
    <w:p w:rsidR="00300D20" w:rsidRPr="00176C98" w:rsidRDefault="00300D20" w:rsidP="00300D20">
      <w:pPr>
        <w:pStyle w:val="af4"/>
      </w:pPr>
    </w:p>
    <w:p w:rsidR="00300D20" w:rsidRDefault="00300D20" w:rsidP="00300D20">
      <w:pPr>
        <w:pStyle w:val="af4"/>
      </w:pPr>
    </w:p>
    <w:p w:rsidR="00300D20" w:rsidRPr="00300D20" w:rsidRDefault="00300D20" w:rsidP="00300D20">
      <w:pPr>
        <w:pStyle w:val="af4"/>
      </w:pPr>
    </w:p>
    <w:p w:rsidR="00776F27" w:rsidRPr="00776F27" w:rsidRDefault="00776F27" w:rsidP="004A0722"/>
    <w:p w:rsidR="00BC1D8A" w:rsidRDefault="00BC1D8A" w:rsidP="00353CB8">
      <w:pPr>
        <w:pStyle w:val="2"/>
        <w:numPr>
          <w:ilvl w:val="1"/>
          <w:numId w:val="1"/>
        </w:numPr>
        <w:ind w:left="567"/>
      </w:pPr>
      <w:r>
        <w:rPr>
          <w:rFonts w:hint="eastAsia"/>
        </w:rPr>
        <w:t>其他</w:t>
      </w:r>
    </w:p>
    <w:p w:rsidR="00FB67D6" w:rsidRPr="00353CB8" w:rsidRDefault="00FB67D6" w:rsidP="00353CB8">
      <w:pPr>
        <w:pStyle w:val="3"/>
        <w:numPr>
          <w:ilvl w:val="2"/>
          <w:numId w:val="1"/>
        </w:numPr>
        <w:ind w:left="567"/>
        <w:rPr>
          <w:b/>
        </w:rPr>
      </w:pPr>
      <w:r w:rsidRPr="00353CB8">
        <w:rPr>
          <w:rFonts w:hint="eastAsia"/>
          <w:b/>
        </w:rPr>
        <w:t>规则</w:t>
      </w:r>
    </w:p>
    <w:p w:rsidR="00BC1D8A" w:rsidRDefault="00577B17" w:rsidP="00577B17">
      <w:pPr>
        <w:ind w:left="567"/>
      </w:pPr>
      <w:r>
        <w:rPr>
          <w:rFonts w:hint="eastAsia"/>
        </w:rPr>
        <w:t>无</w:t>
      </w:r>
    </w:p>
    <w:p w:rsidR="00BC1D8A" w:rsidRDefault="00BC1D8A" w:rsidP="00A46B11"/>
    <w:p w:rsidR="00BC1D8A" w:rsidRDefault="00BC1D8A" w:rsidP="00A46B11"/>
    <w:p w:rsidR="00BC1D8A" w:rsidRDefault="00BC1D8A" w:rsidP="00A46B11"/>
    <w:p w:rsidR="00BC1D8A" w:rsidRDefault="00BC1D8A" w:rsidP="00A46B11"/>
    <w:p w:rsidR="00857D22" w:rsidRPr="005A1B30" w:rsidRDefault="00857D22" w:rsidP="005A1B30">
      <w:pPr>
        <w:ind w:left="720"/>
      </w:pPr>
    </w:p>
    <w:p w:rsidR="00F939E7" w:rsidRDefault="00E16382" w:rsidP="00353CB8">
      <w:pPr>
        <w:pStyle w:val="1"/>
        <w:numPr>
          <w:ilvl w:val="0"/>
          <w:numId w:val="1"/>
        </w:numPr>
      </w:pPr>
      <w:bookmarkStart w:id="1" w:name="_Toc179801413"/>
      <w:r>
        <w:rPr>
          <w:rFonts w:hint="eastAsia"/>
        </w:rPr>
        <w:t>附录</w:t>
      </w:r>
      <w:bookmarkEnd w:id="1"/>
    </w:p>
    <w:p w:rsidR="00F066F2" w:rsidRDefault="006D47CE" w:rsidP="001A4780">
      <w:r>
        <w:rPr>
          <w:rFonts w:hint="eastAsia"/>
        </w:rPr>
        <w:t>ICO</w:t>
      </w:r>
      <w:r>
        <w:rPr>
          <w:rFonts w:hint="eastAsia"/>
        </w:rPr>
        <w:t>列表</w:t>
      </w:r>
      <w:r w:rsidR="00446AD9">
        <w:rPr>
          <w:rFonts w:hint="eastAsia"/>
        </w:rPr>
        <w:t>：</w:t>
      </w:r>
    </w:p>
    <w:p w:rsidR="006D47CE" w:rsidRDefault="006D47CE" w:rsidP="001A4780"/>
    <w:p w:rsidR="006D47CE" w:rsidRDefault="006D47CE" w:rsidP="001A4780"/>
    <w:p w:rsidR="006D47CE" w:rsidRDefault="006D47CE" w:rsidP="001A4780">
      <w:r>
        <w:rPr>
          <w:rFonts w:hint="eastAsia"/>
        </w:rPr>
        <w:t>平台</w:t>
      </w:r>
      <w:r>
        <w:rPr>
          <w:rFonts w:hint="eastAsia"/>
        </w:rPr>
        <w:t>JS</w:t>
      </w:r>
      <w:proofErr w:type="gramStart"/>
      <w:r>
        <w:rPr>
          <w:rFonts w:hint="eastAsia"/>
        </w:rPr>
        <w:t>库功能</w:t>
      </w:r>
      <w:proofErr w:type="gramEnd"/>
      <w:r>
        <w:rPr>
          <w:rFonts w:hint="eastAsia"/>
        </w:rPr>
        <w:t>表：</w:t>
      </w:r>
    </w:p>
    <w:p w:rsidR="006D47CE" w:rsidRDefault="006D47CE" w:rsidP="001A4780"/>
    <w:p w:rsidR="006D47CE" w:rsidRDefault="006D47CE" w:rsidP="001A4780"/>
    <w:p w:rsidR="006D47CE" w:rsidRPr="00F066F2" w:rsidRDefault="006D47CE" w:rsidP="001A4780"/>
    <w:p w:rsidR="007D6762" w:rsidRDefault="006D47CE" w:rsidP="001D1180">
      <w:r>
        <w:rPr>
          <w:rFonts w:hint="eastAsia"/>
        </w:rPr>
        <w:t>UI</w:t>
      </w:r>
      <w:r>
        <w:rPr>
          <w:rFonts w:hint="eastAsia"/>
        </w:rPr>
        <w:t>组件速查表：</w:t>
      </w:r>
    </w:p>
    <w:p w:rsidR="006D47CE" w:rsidRDefault="006D47CE" w:rsidP="001D1180"/>
    <w:p w:rsidR="006D47CE" w:rsidRDefault="006D47CE" w:rsidP="001D1180"/>
    <w:p w:rsidR="006D47CE" w:rsidRDefault="006D47CE" w:rsidP="001D1180"/>
    <w:p w:rsidR="006D47CE" w:rsidRPr="00C2022E" w:rsidRDefault="006D47CE" w:rsidP="001D1180"/>
    <w:sectPr w:rsidR="006D47CE" w:rsidRPr="00C2022E" w:rsidSect="00AC374D">
      <w:headerReference w:type="even" r:id="rId52"/>
      <w:footerReference w:type="default" r:id="rId53"/>
      <w:pgSz w:w="11900" w:h="16832" w:code="9"/>
      <w:pgMar w:top="1554" w:right="1100" w:bottom="1327" w:left="1320" w:header="646" w:footer="646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6737" w:rsidRDefault="00136737">
      <w:r>
        <w:separator/>
      </w:r>
    </w:p>
  </w:endnote>
  <w:endnote w:type="continuationSeparator" w:id="0">
    <w:p w:rsidR="00136737" w:rsidRDefault="001367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6310" w:rsidRDefault="00236310">
    <w:pPr>
      <w:pStyle w:val="a7"/>
    </w:pPr>
    <w:r>
      <w:tab/>
      <w:t xml:space="preserve"> Page </w:t>
    </w:r>
    <w:r>
      <w:fldChar w:fldCharType="begin"/>
    </w:r>
    <w:r>
      <w:instrText>PAGE</w:instrText>
    </w:r>
    <w:r>
      <w:fldChar w:fldCharType="separate"/>
    </w:r>
    <w:r w:rsidR="007273D3">
      <w:rPr>
        <w:noProof/>
      </w:rPr>
      <w:t>2</w:t>
    </w:r>
    <w:r>
      <w:rPr>
        <w:noProof/>
      </w:rPr>
      <w:fldChar w:fldCharType="end"/>
    </w:r>
    <w:r>
      <w:t xml:space="preserve"> , Total </w:t>
    </w:r>
    <w:r w:rsidR="00136737">
      <w:fldChar w:fldCharType="begin"/>
    </w:r>
    <w:r w:rsidR="00136737">
      <w:instrText xml:space="preserve"> SECTIONPAGES  </w:instrText>
    </w:r>
    <w:r w:rsidR="00136737">
      <w:fldChar w:fldCharType="separate"/>
    </w:r>
    <w:r w:rsidR="007273D3">
      <w:rPr>
        <w:noProof/>
      </w:rPr>
      <w:t>18</w:t>
    </w:r>
    <w:r w:rsidR="00136737">
      <w:rPr>
        <w:noProof/>
      </w:rPr>
      <w:fldChar w:fldCharType="end"/>
    </w:r>
    <w:r>
      <w:t xml:space="preserve">   </w:t>
    </w:r>
  </w:p>
  <w:p w:rsidR="00236310" w:rsidRDefault="00236310">
    <w:pPr>
      <w:pStyle w:val="a7"/>
    </w:pPr>
    <w:r>
      <w:tab/>
    </w:r>
    <w:r>
      <w:tab/>
    </w:r>
  </w:p>
  <w:p w:rsidR="00236310" w:rsidRDefault="00236310"/>
  <w:p w:rsidR="00236310" w:rsidRDefault="0023631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6737" w:rsidRDefault="00136737">
      <w:r>
        <w:separator/>
      </w:r>
    </w:p>
  </w:footnote>
  <w:footnote w:type="continuationSeparator" w:id="0">
    <w:p w:rsidR="00136737" w:rsidRDefault="001367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6310" w:rsidRDefault="00236310"/>
  <w:p w:rsidR="00236310" w:rsidRDefault="0023631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26735"/>
    <w:multiLevelType w:val="hybridMultilevel"/>
    <w:tmpl w:val="4CE66796"/>
    <w:lvl w:ilvl="0" w:tplc="58B2FDC0">
      <w:start w:val="1"/>
      <w:numFmt w:val="decimal"/>
      <w:pStyle w:val="a"/>
      <w:lvlText w:val="建议%1"/>
      <w:lvlJc w:val="left"/>
      <w:pPr>
        <w:tabs>
          <w:tab w:val="num" w:pos="567"/>
        </w:tabs>
        <w:ind w:left="1418" w:hanging="851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39"/>
        </w:tabs>
        <w:ind w:left="23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59"/>
        </w:tabs>
        <w:ind w:left="65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079"/>
        </w:tabs>
        <w:ind w:left="107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499"/>
        </w:tabs>
        <w:ind w:left="149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1919"/>
        </w:tabs>
        <w:ind w:left="191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339"/>
        </w:tabs>
        <w:ind w:left="233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759"/>
        </w:tabs>
        <w:ind w:left="275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179"/>
        </w:tabs>
        <w:ind w:left="3179" w:hanging="420"/>
      </w:pPr>
    </w:lvl>
  </w:abstractNum>
  <w:abstractNum w:abstractNumId="1">
    <w:nsid w:val="0D56525C"/>
    <w:multiLevelType w:val="hybridMultilevel"/>
    <w:tmpl w:val="1F0A106C"/>
    <w:lvl w:ilvl="0" w:tplc="54CED52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582902"/>
    <w:multiLevelType w:val="hybridMultilevel"/>
    <w:tmpl w:val="E7DC92EE"/>
    <w:lvl w:ilvl="0" w:tplc="5464EF7C">
      <w:start w:val="1"/>
      <w:numFmt w:val="decimal"/>
      <w:pStyle w:val="a0"/>
      <w:lvlText w:val="注%1."/>
      <w:lvlJc w:val="left"/>
      <w:pPr>
        <w:tabs>
          <w:tab w:val="num" w:pos="1554"/>
        </w:tabs>
        <w:ind w:left="1554" w:hanging="420"/>
      </w:pPr>
      <w:rPr>
        <w:rFonts w:ascii="Times New Roman" w:eastAsia="宋体" w:hAnsi="Times New Roman" w:hint="default"/>
        <w:b w:val="0"/>
        <w:i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17EA0F20"/>
    <w:multiLevelType w:val="hybridMultilevel"/>
    <w:tmpl w:val="0346F3BE"/>
    <w:lvl w:ilvl="0" w:tplc="C34821DE">
      <w:start w:val="1"/>
      <w:numFmt w:val="decimal"/>
      <w:lvlText w:val="规则%1"/>
      <w:lvlJc w:val="left"/>
      <w:pPr>
        <w:tabs>
          <w:tab w:val="num" w:pos="567"/>
        </w:tabs>
        <w:ind w:left="1418" w:hanging="851"/>
      </w:pPr>
      <w:rPr>
        <w:rFonts w:hint="eastAsia"/>
        <w:lang w:val="en-US"/>
      </w:rPr>
    </w:lvl>
    <w:lvl w:ilvl="1" w:tplc="98DE260E">
      <w:numFmt w:val="none"/>
      <w:lvlText w:val=""/>
      <w:lvlJc w:val="left"/>
      <w:pPr>
        <w:tabs>
          <w:tab w:val="num" w:pos="360"/>
        </w:tabs>
      </w:pPr>
    </w:lvl>
    <w:lvl w:ilvl="2" w:tplc="3970DB18">
      <w:numFmt w:val="decimal"/>
      <w:lvlText w:val=""/>
      <w:lvlJc w:val="left"/>
    </w:lvl>
    <w:lvl w:ilvl="3" w:tplc="DCBE1022">
      <w:numFmt w:val="decimal"/>
      <w:lvlText w:val=""/>
      <w:lvlJc w:val="left"/>
    </w:lvl>
    <w:lvl w:ilvl="4" w:tplc="3836E33A">
      <w:numFmt w:val="decimal"/>
      <w:lvlText w:val=""/>
      <w:lvlJc w:val="left"/>
    </w:lvl>
    <w:lvl w:ilvl="5" w:tplc="B44A00BA">
      <w:numFmt w:val="decimal"/>
      <w:lvlText w:val=""/>
      <w:lvlJc w:val="left"/>
    </w:lvl>
    <w:lvl w:ilvl="6" w:tplc="361E7196">
      <w:numFmt w:val="decimal"/>
      <w:lvlText w:val=""/>
      <w:lvlJc w:val="left"/>
    </w:lvl>
    <w:lvl w:ilvl="7" w:tplc="1CD0C79C">
      <w:numFmt w:val="decimal"/>
      <w:lvlText w:val=""/>
      <w:lvlJc w:val="left"/>
    </w:lvl>
    <w:lvl w:ilvl="8" w:tplc="2EC0D25E">
      <w:numFmt w:val="decimal"/>
      <w:lvlText w:val=""/>
      <w:lvlJc w:val="left"/>
    </w:lvl>
  </w:abstractNum>
  <w:abstractNum w:abstractNumId="4">
    <w:nsid w:val="1EC93E9D"/>
    <w:multiLevelType w:val="hybridMultilevel"/>
    <w:tmpl w:val="76FC0BFE"/>
    <w:lvl w:ilvl="0" w:tplc="803883DE">
      <w:numFmt w:val="decimal"/>
      <w:pStyle w:val="a1"/>
      <w:lvlText w:val=""/>
      <w:lvlJc w:val="left"/>
    </w:lvl>
    <w:lvl w:ilvl="1" w:tplc="04090019">
      <w:numFmt w:val="decimal"/>
      <w:lvlText w:val=""/>
      <w:lvlJc w:val="left"/>
    </w:lvl>
    <w:lvl w:ilvl="2" w:tplc="0409001B">
      <w:numFmt w:val="decimal"/>
      <w:lvlText w:val=""/>
      <w:lvlJc w:val="left"/>
    </w:lvl>
    <w:lvl w:ilvl="3" w:tplc="0409000F">
      <w:numFmt w:val="decimal"/>
      <w:lvlText w:val=""/>
      <w:lvlJc w:val="left"/>
    </w:lvl>
    <w:lvl w:ilvl="4" w:tplc="04090019">
      <w:numFmt w:val="decimal"/>
      <w:lvlText w:val=""/>
      <w:lvlJc w:val="left"/>
    </w:lvl>
    <w:lvl w:ilvl="5" w:tplc="0409001B">
      <w:numFmt w:val="decimal"/>
      <w:lvlText w:val=""/>
      <w:lvlJc w:val="left"/>
    </w:lvl>
    <w:lvl w:ilvl="6" w:tplc="0409000F">
      <w:numFmt w:val="decimal"/>
      <w:lvlText w:val=""/>
      <w:lvlJc w:val="left"/>
    </w:lvl>
    <w:lvl w:ilvl="7" w:tplc="04090019">
      <w:numFmt w:val="decimal"/>
      <w:lvlText w:val=""/>
      <w:lvlJc w:val="left"/>
    </w:lvl>
    <w:lvl w:ilvl="8" w:tplc="0409001B">
      <w:numFmt w:val="decimal"/>
      <w:lvlText w:val=""/>
      <w:lvlJc w:val="left"/>
    </w:lvl>
  </w:abstractNum>
  <w:abstractNum w:abstractNumId="5">
    <w:nsid w:val="3E592F51"/>
    <w:multiLevelType w:val="hybridMultilevel"/>
    <w:tmpl w:val="9D10DBD4"/>
    <w:lvl w:ilvl="0" w:tplc="F802FA4E">
      <w:start w:val="1"/>
      <w:numFmt w:val="decimal"/>
      <w:lvlText w:val="规则%1"/>
      <w:lvlJc w:val="left"/>
      <w:pPr>
        <w:ind w:left="987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6">
    <w:nsid w:val="40CC17EF"/>
    <w:multiLevelType w:val="hybridMultilevel"/>
    <w:tmpl w:val="C3029E2E"/>
    <w:lvl w:ilvl="0" w:tplc="70423638">
      <w:start w:val="1"/>
      <w:numFmt w:val="decimal"/>
      <w:lvlText w:val="规则%1"/>
      <w:lvlJc w:val="left"/>
      <w:pPr>
        <w:tabs>
          <w:tab w:val="num" w:pos="567"/>
        </w:tabs>
        <w:ind w:left="1418" w:hanging="85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2A6208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43F42915"/>
    <w:multiLevelType w:val="hybridMultilevel"/>
    <w:tmpl w:val="9D10DBD4"/>
    <w:lvl w:ilvl="0" w:tplc="F802FA4E">
      <w:start w:val="1"/>
      <w:numFmt w:val="decimal"/>
      <w:lvlText w:val="规则%1"/>
      <w:lvlJc w:val="left"/>
      <w:pPr>
        <w:ind w:left="987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9">
    <w:nsid w:val="48077BAD"/>
    <w:multiLevelType w:val="hybridMultilevel"/>
    <w:tmpl w:val="0346F3BE"/>
    <w:lvl w:ilvl="0" w:tplc="C34821DE">
      <w:start w:val="1"/>
      <w:numFmt w:val="decimal"/>
      <w:lvlText w:val="规则%1"/>
      <w:lvlJc w:val="left"/>
      <w:pPr>
        <w:tabs>
          <w:tab w:val="num" w:pos="567"/>
        </w:tabs>
        <w:ind w:left="1418" w:hanging="851"/>
      </w:pPr>
      <w:rPr>
        <w:rFonts w:hint="eastAsia"/>
        <w:lang w:val="en-US"/>
      </w:rPr>
    </w:lvl>
    <w:lvl w:ilvl="1" w:tplc="98DE260E">
      <w:numFmt w:val="none"/>
      <w:lvlText w:val=""/>
      <w:lvlJc w:val="left"/>
      <w:pPr>
        <w:tabs>
          <w:tab w:val="num" w:pos="360"/>
        </w:tabs>
      </w:pPr>
    </w:lvl>
    <w:lvl w:ilvl="2" w:tplc="3970DB18">
      <w:numFmt w:val="decimal"/>
      <w:lvlText w:val=""/>
      <w:lvlJc w:val="left"/>
    </w:lvl>
    <w:lvl w:ilvl="3" w:tplc="DCBE1022">
      <w:numFmt w:val="decimal"/>
      <w:lvlText w:val=""/>
      <w:lvlJc w:val="left"/>
    </w:lvl>
    <w:lvl w:ilvl="4" w:tplc="3836E33A">
      <w:numFmt w:val="decimal"/>
      <w:lvlText w:val=""/>
      <w:lvlJc w:val="left"/>
    </w:lvl>
    <w:lvl w:ilvl="5" w:tplc="B44A00BA">
      <w:numFmt w:val="decimal"/>
      <w:lvlText w:val=""/>
      <w:lvlJc w:val="left"/>
    </w:lvl>
    <w:lvl w:ilvl="6" w:tplc="361E7196">
      <w:numFmt w:val="decimal"/>
      <w:lvlText w:val=""/>
      <w:lvlJc w:val="left"/>
    </w:lvl>
    <w:lvl w:ilvl="7" w:tplc="1CD0C79C">
      <w:numFmt w:val="decimal"/>
      <w:lvlText w:val=""/>
      <w:lvlJc w:val="left"/>
    </w:lvl>
    <w:lvl w:ilvl="8" w:tplc="2EC0D25E">
      <w:numFmt w:val="decimal"/>
      <w:lvlText w:val=""/>
      <w:lvlJc w:val="left"/>
    </w:lvl>
  </w:abstractNum>
  <w:abstractNum w:abstractNumId="10">
    <w:nsid w:val="526F3E41"/>
    <w:multiLevelType w:val="hybridMultilevel"/>
    <w:tmpl w:val="0346F3BE"/>
    <w:lvl w:ilvl="0" w:tplc="C34821DE">
      <w:start w:val="1"/>
      <w:numFmt w:val="decimal"/>
      <w:lvlText w:val="规则%1"/>
      <w:lvlJc w:val="left"/>
      <w:pPr>
        <w:tabs>
          <w:tab w:val="num" w:pos="567"/>
        </w:tabs>
        <w:ind w:left="1418" w:hanging="851"/>
      </w:pPr>
      <w:rPr>
        <w:rFonts w:hint="eastAsia"/>
        <w:lang w:val="en-US"/>
      </w:rPr>
    </w:lvl>
    <w:lvl w:ilvl="1" w:tplc="98DE260E">
      <w:numFmt w:val="none"/>
      <w:lvlText w:val=""/>
      <w:lvlJc w:val="left"/>
      <w:pPr>
        <w:tabs>
          <w:tab w:val="num" w:pos="360"/>
        </w:tabs>
      </w:pPr>
    </w:lvl>
    <w:lvl w:ilvl="2" w:tplc="3970DB18">
      <w:numFmt w:val="decimal"/>
      <w:lvlText w:val=""/>
      <w:lvlJc w:val="left"/>
    </w:lvl>
    <w:lvl w:ilvl="3" w:tplc="DCBE1022">
      <w:numFmt w:val="decimal"/>
      <w:lvlText w:val=""/>
      <w:lvlJc w:val="left"/>
    </w:lvl>
    <w:lvl w:ilvl="4" w:tplc="3836E33A">
      <w:numFmt w:val="decimal"/>
      <w:lvlText w:val=""/>
      <w:lvlJc w:val="left"/>
    </w:lvl>
    <w:lvl w:ilvl="5" w:tplc="B44A00BA">
      <w:numFmt w:val="decimal"/>
      <w:lvlText w:val=""/>
      <w:lvlJc w:val="left"/>
    </w:lvl>
    <w:lvl w:ilvl="6" w:tplc="361E7196">
      <w:numFmt w:val="decimal"/>
      <w:lvlText w:val=""/>
      <w:lvlJc w:val="left"/>
    </w:lvl>
    <w:lvl w:ilvl="7" w:tplc="1CD0C79C">
      <w:numFmt w:val="decimal"/>
      <w:lvlText w:val=""/>
      <w:lvlJc w:val="left"/>
    </w:lvl>
    <w:lvl w:ilvl="8" w:tplc="2EC0D25E">
      <w:numFmt w:val="decimal"/>
      <w:lvlText w:val=""/>
      <w:lvlJc w:val="left"/>
    </w:lvl>
  </w:abstractNum>
  <w:abstractNum w:abstractNumId="11">
    <w:nsid w:val="5CB9637D"/>
    <w:multiLevelType w:val="hybridMultilevel"/>
    <w:tmpl w:val="0346F3BE"/>
    <w:lvl w:ilvl="0" w:tplc="C34821DE">
      <w:start w:val="1"/>
      <w:numFmt w:val="decimal"/>
      <w:lvlText w:val="规则%1"/>
      <w:lvlJc w:val="left"/>
      <w:pPr>
        <w:tabs>
          <w:tab w:val="num" w:pos="567"/>
        </w:tabs>
        <w:ind w:left="1418" w:hanging="851"/>
      </w:pPr>
      <w:rPr>
        <w:rFonts w:hint="eastAsia"/>
        <w:lang w:val="en-US"/>
      </w:rPr>
    </w:lvl>
    <w:lvl w:ilvl="1" w:tplc="98DE260E">
      <w:numFmt w:val="none"/>
      <w:lvlText w:val=""/>
      <w:lvlJc w:val="left"/>
      <w:pPr>
        <w:tabs>
          <w:tab w:val="num" w:pos="360"/>
        </w:tabs>
      </w:pPr>
    </w:lvl>
    <w:lvl w:ilvl="2" w:tplc="3970DB18">
      <w:numFmt w:val="decimal"/>
      <w:lvlText w:val=""/>
      <w:lvlJc w:val="left"/>
    </w:lvl>
    <w:lvl w:ilvl="3" w:tplc="DCBE1022">
      <w:numFmt w:val="decimal"/>
      <w:lvlText w:val=""/>
      <w:lvlJc w:val="left"/>
    </w:lvl>
    <w:lvl w:ilvl="4" w:tplc="3836E33A">
      <w:numFmt w:val="decimal"/>
      <w:lvlText w:val=""/>
      <w:lvlJc w:val="left"/>
    </w:lvl>
    <w:lvl w:ilvl="5" w:tplc="B44A00BA">
      <w:numFmt w:val="decimal"/>
      <w:lvlText w:val=""/>
      <w:lvlJc w:val="left"/>
    </w:lvl>
    <w:lvl w:ilvl="6" w:tplc="361E7196">
      <w:numFmt w:val="decimal"/>
      <w:lvlText w:val=""/>
      <w:lvlJc w:val="left"/>
    </w:lvl>
    <w:lvl w:ilvl="7" w:tplc="1CD0C79C">
      <w:numFmt w:val="decimal"/>
      <w:lvlText w:val=""/>
      <w:lvlJc w:val="left"/>
    </w:lvl>
    <w:lvl w:ilvl="8" w:tplc="2EC0D25E">
      <w:numFmt w:val="decimal"/>
      <w:lvlText w:val=""/>
      <w:lvlJc w:val="left"/>
    </w:lvl>
  </w:abstractNum>
  <w:abstractNum w:abstractNumId="12">
    <w:nsid w:val="6D41369A"/>
    <w:multiLevelType w:val="hybridMultilevel"/>
    <w:tmpl w:val="EAB0F2C0"/>
    <w:lvl w:ilvl="0" w:tplc="09823CDE">
      <w:start w:val="1"/>
      <w:numFmt w:val="decimal"/>
      <w:lvlText w:val="规则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A991CCE"/>
    <w:multiLevelType w:val="hybridMultilevel"/>
    <w:tmpl w:val="E8D01A8C"/>
    <w:lvl w:ilvl="0" w:tplc="77E88654">
      <w:numFmt w:val="decimal"/>
      <w:pStyle w:val="a2"/>
      <w:lvlText w:val=""/>
      <w:lvlJc w:val="left"/>
    </w:lvl>
    <w:lvl w:ilvl="1" w:tplc="04090019">
      <w:numFmt w:val="decimal"/>
      <w:lvlText w:val=""/>
      <w:lvlJc w:val="left"/>
    </w:lvl>
    <w:lvl w:ilvl="2" w:tplc="0409001B">
      <w:numFmt w:val="decimal"/>
      <w:lvlText w:val=""/>
      <w:lvlJc w:val="left"/>
    </w:lvl>
    <w:lvl w:ilvl="3" w:tplc="0409000F">
      <w:numFmt w:val="decimal"/>
      <w:lvlText w:val=""/>
      <w:lvlJc w:val="left"/>
    </w:lvl>
    <w:lvl w:ilvl="4" w:tplc="04090019">
      <w:numFmt w:val="decimal"/>
      <w:lvlText w:val=""/>
      <w:lvlJc w:val="left"/>
    </w:lvl>
    <w:lvl w:ilvl="5" w:tplc="0409001B">
      <w:numFmt w:val="decimal"/>
      <w:lvlText w:val=""/>
      <w:lvlJc w:val="left"/>
    </w:lvl>
    <w:lvl w:ilvl="6" w:tplc="0409000F">
      <w:numFmt w:val="decimal"/>
      <w:lvlText w:val=""/>
      <w:lvlJc w:val="left"/>
    </w:lvl>
    <w:lvl w:ilvl="7" w:tplc="04090019">
      <w:numFmt w:val="decimal"/>
      <w:lvlText w:val=""/>
      <w:lvlJc w:val="left"/>
    </w:lvl>
    <w:lvl w:ilvl="8" w:tplc="0409001B">
      <w:numFmt w:val="decimal"/>
      <w:lvlText w:val=""/>
      <w:lvlJc w:val="left"/>
    </w:lvl>
  </w:abstractNum>
  <w:num w:numId="1">
    <w:abstractNumId w:val="7"/>
  </w:num>
  <w:num w:numId="2">
    <w:abstractNumId w:val="4"/>
  </w:num>
  <w:num w:numId="3">
    <w:abstractNumId w:val="13"/>
  </w:num>
  <w:num w:numId="4">
    <w:abstractNumId w:val="2"/>
  </w:num>
  <w:num w:numId="5">
    <w:abstractNumId w:val="3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</w:num>
  <w:num w:numId="8">
    <w:abstractNumId w:val="3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3"/>
    <w:lvlOverride w:ilvl="0">
      <w:startOverride w:val="1"/>
    </w:lvlOverride>
  </w:num>
  <w:num w:numId="19">
    <w:abstractNumId w:val="3"/>
    <w:lvlOverride w:ilvl="0">
      <w:startOverride w:val="1"/>
    </w:lvlOverride>
  </w:num>
  <w:num w:numId="20">
    <w:abstractNumId w:val="3"/>
  </w:num>
  <w:num w:numId="21">
    <w:abstractNumId w:val="3"/>
    <w:lvlOverride w:ilvl="0">
      <w:startOverride w:val="1"/>
    </w:lvlOverride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3"/>
    <w:lvlOverride w:ilvl="0">
      <w:startOverride w:val="1"/>
    </w:lvlOverride>
  </w:num>
  <w:num w:numId="25">
    <w:abstractNumId w:val="3"/>
    <w:lvlOverride w:ilvl="0">
      <w:startOverride w:val="1"/>
    </w:lvlOverride>
  </w:num>
  <w:num w:numId="26">
    <w:abstractNumId w:val="3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5"/>
  </w:num>
  <w:num w:numId="29">
    <w:abstractNumId w:val="5"/>
  </w:num>
  <w:num w:numId="30">
    <w:abstractNumId w:val="12"/>
  </w:num>
  <w:num w:numId="31">
    <w:abstractNumId w:val="1"/>
  </w:num>
  <w:num w:numId="32">
    <w:abstractNumId w:val="6"/>
  </w:num>
  <w:num w:numId="33">
    <w:abstractNumId w:val="8"/>
  </w:num>
  <w:num w:numId="34">
    <w:abstractNumId w:val="9"/>
  </w:num>
  <w:num w:numId="35">
    <w:abstractNumId w:val="10"/>
  </w:num>
  <w:num w:numId="36">
    <w:abstractNumId w:val="1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activeWritingStyle w:appName="MSWord" w:lang="en-US" w:vendorID="64" w:dllVersion="131078" w:nlCheck="1" w:checkStyle="1"/>
  <w:activeWritingStyle w:appName="MSWord" w:lang="zh-CN" w:vendorID="64" w:dllVersion="131077" w:nlCheck="1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oNotHyphenateCaps/>
  <w:defaultTableStyle w:val="afc"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hdrShapeDefaults>
    <o:shapedefaults v:ext="edit" spidmax="2049" strokecolor="fuchsia">
      <v:stroke dashstyle="dash" color="fuchsia"/>
      <o:colormru v:ext="edit" colors="#69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</w:compat>
  <w:rsids>
    <w:rsidRoot w:val="00D775C4"/>
    <w:rsid w:val="0000077B"/>
    <w:rsid w:val="00000D7B"/>
    <w:rsid w:val="000012CC"/>
    <w:rsid w:val="00002573"/>
    <w:rsid w:val="00003598"/>
    <w:rsid w:val="00003BD3"/>
    <w:rsid w:val="00003C1E"/>
    <w:rsid w:val="000041AD"/>
    <w:rsid w:val="000044B4"/>
    <w:rsid w:val="00004520"/>
    <w:rsid w:val="000049EF"/>
    <w:rsid w:val="00004CCB"/>
    <w:rsid w:val="00004E71"/>
    <w:rsid w:val="00004E89"/>
    <w:rsid w:val="000055D3"/>
    <w:rsid w:val="000057CF"/>
    <w:rsid w:val="0000605D"/>
    <w:rsid w:val="00006733"/>
    <w:rsid w:val="00006D15"/>
    <w:rsid w:val="00006D29"/>
    <w:rsid w:val="0000798C"/>
    <w:rsid w:val="00007FFE"/>
    <w:rsid w:val="000112C6"/>
    <w:rsid w:val="0001137B"/>
    <w:rsid w:val="000116AA"/>
    <w:rsid w:val="000121DE"/>
    <w:rsid w:val="00012963"/>
    <w:rsid w:val="00012BD1"/>
    <w:rsid w:val="0001308C"/>
    <w:rsid w:val="0001344D"/>
    <w:rsid w:val="00013B97"/>
    <w:rsid w:val="00013CDA"/>
    <w:rsid w:val="0001400F"/>
    <w:rsid w:val="000147D8"/>
    <w:rsid w:val="00014F42"/>
    <w:rsid w:val="00015001"/>
    <w:rsid w:val="0001533B"/>
    <w:rsid w:val="00015A64"/>
    <w:rsid w:val="00015BC2"/>
    <w:rsid w:val="00016497"/>
    <w:rsid w:val="00016838"/>
    <w:rsid w:val="0001693E"/>
    <w:rsid w:val="00016A04"/>
    <w:rsid w:val="000176AF"/>
    <w:rsid w:val="0001787E"/>
    <w:rsid w:val="00017CB3"/>
    <w:rsid w:val="00017CD7"/>
    <w:rsid w:val="00017F0C"/>
    <w:rsid w:val="000206D5"/>
    <w:rsid w:val="00020D0F"/>
    <w:rsid w:val="00020D1F"/>
    <w:rsid w:val="0002108E"/>
    <w:rsid w:val="000210D0"/>
    <w:rsid w:val="000210FD"/>
    <w:rsid w:val="000215DB"/>
    <w:rsid w:val="00021673"/>
    <w:rsid w:val="00022329"/>
    <w:rsid w:val="0002248C"/>
    <w:rsid w:val="000228E6"/>
    <w:rsid w:val="000233FA"/>
    <w:rsid w:val="000236C2"/>
    <w:rsid w:val="0002437D"/>
    <w:rsid w:val="00024549"/>
    <w:rsid w:val="00024C42"/>
    <w:rsid w:val="00024FDD"/>
    <w:rsid w:val="00025035"/>
    <w:rsid w:val="00025058"/>
    <w:rsid w:val="00025109"/>
    <w:rsid w:val="000252E0"/>
    <w:rsid w:val="00025B9C"/>
    <w:rsid w:val="00025F12"/>
    <w:rsid w:val="00025F28"/>
    <w:rsid w:val="00026562"/>
    <w:rsid w:val="00026F10"/>
    <w:rsid w:val="000270C3"/>
    <w:rsid w:val="00027EA9"/>
    <w:rsid w:val="00031B92"/>
    <w:rsid w:val="00031F71"/>
    <w:rsid w:val="00032566"/>
    <w:rsid w:val="00032B84"/>
    <w:rsid w:val="00032C4D"/>
    <w:rsid w:val="00032DE2"/>
    <w:rsid w:val="00033C05"/>
    <w:rsid w:val="00035118"/>
    <w:rsid w:val="0003552C"/>
    <w:rsid w:val="000356E6"/>
    <w:rsid w:val="00037196"/>
    <w:rsid w:val="000371D9"/>
    <w:rsid w:val="0003771A"/>
    <w:rsid w:val="00037AF0"/>
    <w:rsid w:val="00040BA0"/>
    <w:rsid w:val="00040C00"/>
    <w:rsid w:val="00041085"/>
    <w:rsid w:val="000412B7"/>
    <w:rsid w:val="00041314"/>
    <w:rsid w:val="000414B9"/>
    <w:rsid w:val="00041BBB"/>
    <w:rsid w:val="00041D8F"/>
    <w:rsid w:val="00042539"/>
    <w:rsid w:val="000426D9"/>
    <w:rsid w:val="00042E96"/>
    <w:rsid w:val="0004313A"/>
    <w:rsid w:val="000437B6"/>
    <w:rsid w:val="00043BFD"/>
    <w:rsid w:val="0004428F"/>
    <w:rsid w:val="000444DA"/>
    <w:rsid w:val="0004468E"/>
    <w:rsid w:val="0004485B"/>
    <w:rsid w:val="000457F2"/>
    <w:rsid w:val="000458F0"/>
    <w:rsid w:val="00045B2A"/>
    <w:rsid w:val="00046D65"/>
    <w:rsid w:val="000475BE"/>
    <w:rsid w:val="000478CF"/>
    <w:rsid w:val="00047BB6"/>
    <w:rsid w:val="00047D9C"/>
    <w:rsid w:val="00047DEB"/>
    <w:rsid w:val="000501B4"/>
    <w:rsid w:val="00050466"/>
    <w:rsid w:val="000506AC"/>
    <w:rsid w:val="00050844"/>
    <w:rsid w:val="000510B7"/>
    <w:rsid w:val="000511EB"/>
    <w:rsid w:val="00051347"/>
    <w:rsid w:val="00051B5E"/>
    <w:rsid w:val="00051C18"/>
    <w:rsid w:val="00051F15"/>
    <w:rsid w:val="00052DDC"/>
    <w:rsid w:val="00053301"/>
    <w:rsid w:val="00053546"/>
    <w:rsid w:val="00053720"/>
    <w:rsid w:val="00053DFD"/>
    <w:rsid w:val="00053EE2"/>
    <w:rsid w:val="000543CB"/>
    <w:rsid w:val="000544D6"/>
    <w:rsid w:val="00055015"/>
    <w:rsid w:val="000550D0"/>
    <w:rsid w:val="00055279"/>
    <w:rsid w:val="00055DAA"/>
    <w:rsid w:val="000569A1"/>
    <w:rsid w:val="000569EC"/>
    <w:rsid w:val="00056D08"/>
    <w:rsid w:val="00057306"/>
    <w:rsid w:val="00057591"/>
    <w:rsid w:val="000579DC"/>
    <w:rsid w:val="000601C1"/>
    <w:rsid w:val="00060502"/>
    <w:rsid w:val="000606AA"/>
    <w:rsid w:val="000607DD"/>
    <w:rsid w:val="00060CD4"/>
    <w:rsid w:val="00060D8E"/>
    <w:rsid w:val="0006182E"/>
    <w:rsid w:val="00061B16"/>
    <w:rsid w:val="000620BC"/>
    <w:rsid w:val="0006222C"/>
    <w:rsid w:val="00062323"/>
    <w:rsid w:val="000625A0"/>
    <w:rsid w:val="00063360"/>
    <w:rsid w:val="00063682"/>
    <w:rsid w:val="00063FA8"/>
    <w:rsid w:val="00063FCE"/>
    <w:rsid w:val="00064021"/>
    <w:rsid w:val="00064425"/>
    <w:rsid w:val="000658B2"/>
    <w:rsid w:val="00065D3E"/>
    <w:rsid w:val="000668BC"/>
    <w:rsid w:val="000670A1"/>
    <w:rsid w:val="00067930"/>
    <w:rsid w:val="00070492"/>
    <w:rsid w:val="00070C67"/>
    <w:rsid w:val="00071AA5"/>
    <w:rsid w:val="00071E7D"/>
    <w:rsid w:val="00072648"/>
    <w:rsid w:val="0007282B"/>
    <w:rsid w:val="0007287F"/>
    <w:rsid w:val="000729F0"/>
    <w:rsid w:val="00072A3B"/>
    <w:rsid w:val="00072F42"/>
    <w:rsid w:val="000738D2"/>
    <w:rsid w:val="000738E0"/>
    <w:rsid w:val="000744C0"/>
    <w:rsid w:val="000748B6"/>
    <w:rsid w:val="00074C94"/>
    <w:rsid w:val="00075BB9"/>
    <w:rsid w:val="00076528"/>
    <w:rsid w:val="00076BCE"/>
    <w:rsid w:val="00077005"/>
    <w:rsid w:val="0007786A"/>
    <w:rsid w:val="00080C69"/>
    <w:rsid w:val="00080FAA"/>
    <w:rsid w:val="000810AF"/>
    <w:rsid w:val="000810D2"/>
    <w:rsid w:val="0008129D"/>
    <w:rsid w:val="000813AF"/>
    <w:rsid w:val="00081A35"/>
    <w:rsid w:val="00081FEF"/>
    <w:rsid w:val="00082712"/>
    <w:rsid w:val="00083434"/>
    <w:rsid w:val="0008392B"/>
    <w:rsid w:val="00083F7E"/>
    <w:rsid w:val="00084711"/>
    <w:rsid w:val="0008472E"/>
    <w:rsid w:val="00084D39"/>
    <w:rsid w:val="00084D93"/>
    <w:rsid w:val="00085A6A"/>
    <w:rsid w:val="00085F72"/>
    <w:rsid w:val="000872DE"/>
    <w:rsid w:val="00087368"/>
    <w:rsid w:val="00087ADE"/>
    <w:rsid w:val="00087B0A"/>
    <w:rsid w:val="00090459"/>
    <w:rsid w:val="000909A5"/>
    <w:rsid w:val="00090F99"/>
    <w:rsid w:val="000918A9"/>
    <w:rsid w:val="00091FCB"/>
    <w:rsid w:val="0009203A"/>
    <w:rsid w:val="0009215D"/>
    <w:rsid w:val="00092D0F"/>
    <w:rsid w:val="00092D67"/>
    <w:rsid w:val="00092F81"/>
    <w:rsid w:val="00093E4C"/>
    <w:rsid w:val="000941EB"/>
    <w:rsid w:val="000945C7"/>
    <w:rsid w:val="00094985"/>
    <w:rsid w:val="00094B04"/>
    <w:rsid w:val="00095277"/>
    <w:rsid w:val="00095414"/>
    <w:rsid w:val="000959FC"/>
    <w:rsid w:val="000961B3"/>
    <w:rsid w:val="0009629B"/>
    <w:rsid w:val="00096915"/>
    <w:rsid w:val="0009720B"/>
    <w:rsid w:val="0009748D"/>
    <w:rsid w:val="000976BA"/>
    <w:rsid w:val="000977CB"/>
    <w:rsid w:val="000A0602"/>
    <w:rsid w:val="000A1C20"/>
    <w:rsid w:val="000A27C2"/>
    <w:rsid w:val="000A2A52"/>
    <w:rsid w:val="000A2C3B"/>
    <w:rsid w:val="000A3319"/>
    <w:rsid w:val="000A51B7"/>
    <w:rsid w:val="000A5253"/>
    <w:rsid w:val="000A5263"/>
    <w:rsid w:val="000A532D"/>
    <w:rsid w:val="000A553B"/>
    <w:rsid w:val="000A56AC"/>
    <w:rsid w:val="000A56E6"/>
    <w:rsid w:val="000A594C"/>
    <w:rsid w:val="000A61EE"/>
    <w:rsid w:val="000A6415"/>
    <w:rsid w:val="000A6B46"/>
    <w:rsid w:val="000A6CAC"/>
    <w:rsid w:val="000A6F48"/>
    <w:rsid w:val="000A74C1"/>
    <w:rsid w:val="000A77D0"/>
    <w:rsid w:val="000A7FCF"/>
    <w:rsid w:val="000B030B"/>
    <w:rsid w:val="000B09A1"/>
    <w:rsid w:val="000B0ED1"/>
    <w:rsid w:val="000B1117"/>
    <w:rsid w:val="000B1260"/>
    <w:rsid w:val="000B21BA"/>
    <w:rsid w:val="000B3591"/>
    <w:rsid w:val="000B36E6"/>
    <w:rsid w:val="000B3D06"/>
    <w:rsid w:val="000B43EB"/>
    <w:rsid w:val="000B47F1"/>
    <w:rsid w:val="000B4AFE"/>
    <w:rsid w:val="000B54EC"/>
    <w:rsid w:val="000B5769"/>
    <w:rsid w:val="000B57B5"/>
    <w:rsid w:val="000B57DE"/>
    <w:rsid w:val="000B5F3D"/>
    <w:rsid w:val="000B65AB"/>
    <w:rsid w:val="000B6738"/>
    <w:rsid w:val="000B6CE8"/>
    <w:rsid w:val="000B726E"/>
    <w:rsid w:val="000B73F7"/>
    <w:rsid w:val="000B7968"/>
    <w:rsid w:val="000C03B4"/>
    <w:rsid w:val="000C0604"/>
    <w:rsid w:val="000C0E87"/>
    <w:rsid w:val="000C0FFF"/>
    <w:rsid w:val="000C1525"/>
    <w:rsid w:val="000C1595"/>
    <w:rsid w:val="000C19BE"/>
    <w:rsid w:val="000C19C8"/>
    <w:rsid w:val="000C20FD"/>
    <w:rsid w:val="000C215E"/>
    <w:rsid w:val="000C21B2"/>
    <w:rsid w:val="000C2515"/>
    <w:rsid w:val="000C4095"/>
    <w:rsid w:val="000C459D"/>
    <w:rsid w:val="000C4F2D"/>
    <w:rsid w:val="000C586F"/>
    <w:rsid w:val="000C5F00"/>
    <w:rsid w:val="000C5F6C"/>
    <w:rsid w:val="000C631B"/>
    <w:rsid w:val="000C6B73"/>
    <w:rsid w:val="000C7103"/>
    <w:rsid w:val="000C7A1C"/>
    <w:rsid w:val="000C7C3E"/>
    <w:rsid w:val="000C7F03"/>
    <w:rsid w:val="000D0E3F"/>
    <w:rsid w:val="000D1BB4"/>
    <w:rsid w:val="000D2368"/>
    <w:rsid w:val="000D25AF"/>
    <w:rsid w:val="000D313D"/>
    <w:rsid w:val="000D3330"/>
    <w:rsid w:val="000D35BB"/>
    <w:rsid w:val="000D365D"/>
    <w:rsid w:val="000D3BAD"/>
    <w:rsid w:val="000D4226"/>
    <w:rsid w:val="000D47C2"/>
    <w:rsid w:val="000D4A2B"/>
    <w:rsid w:val="000D4CED"/>
    <w:rsid w:val="000D58EC"/>
    <w:rsid w:val="000D5F3D"/>
    <w:rsid w:val="000D64D5"/>
    <w:rsid w:val="000D6D2A"/>
    <w:rsid w:val="000D718E"/>
    <w:rsid w:val="000D7471"/>
    <w:rsid w:val="000D7807"/>
    <w:rsid w:val="000D7E6C"/>
    <w:rsid w:val="000E0D48"/>
    <w:rsid w:val="000E154D"/>
    <w:rsid w:val="000E1616"/>
    <w:rsid w:val="000E1759"/>
    <w:rsid w:val="000E1B02"/>
    <w:rsid w:val="000E1B1E"/>
    <w:rsid w:val="000E1EF5"/>
    <w:rsid w:val="000E1FCF"/>
    <w:rsid w:val="000E22A2"/>
    <w:rsid w:val="000E2558"/>
    <w:rsid w:val="000E28E5"/>
    <w:rsid w:val="000E2F31"/>
    <w:rsid w:val="000E32F7"/>
    <w:rsid w:val="000E347F"/>
    <w:rsid w:val="000E3580"/>
    <w:rsid w:val="000E4382"/>
    <w:rsid w:val="000E4753"/>
    <w:rsid w:val="000E4D9E"/>
    <w:rsid w:val="000E4DD6"/>
    <w:rsid w:val="000E4FC2"/>
    <w:rsid w:val="000E5040"/>
    <w:rsid w:val="000E509B"/>
    <w:rsid w:val="000E595D"/>
    <w:rsid w:val="000E5AAA"/>
    <w:rsid w:val="000E5C80"/>
    <w:rsid w:val="000E5D9E"/>
    <w:rsid w:val="000E642D"/>
    <w:rsid w:val="000E651A"/>
    <w:rsid w:val="000E69E9"/>
    <w:rsid w:val="000E6A97"/>
    <w:rsid w:val="000E6AA4"/>
    <w:rsid w:val="000E750F"/>
    <w:rsid w:val="000E7729"/>
    <w:rsid w:val="000E7FB5"/>
    <w:rsid w:val="000F007C"/>
    <w:rsid w:val="000F00DA"/>
    <w:rsid w:val="000F021C"/>
    <w:rsid w:val="000F0A7D"/>
    <w:rsid w:val="000F0A80"/>
    <w:rsid w:val="000F0CA8"/>
    <w:rsid w:val="000F1017"/>
    <w:rsid w:val="000F1256"/>
    <w:rsid w:val="000F1603"/>
    <w:rsid w:val="000F170C"/>
    <w:rsid w:val="000F1E56"/>
    <w:rsid w:val="000F2A3E"/>
    <w:rsid w:val="000F3441"/>
    <w:rsid w:val="000F4D16"/>
    <w:rsid w:val="000F4E7C"/>
    <w:rsid w:val="000F4F79"/>
    <w:rsid w:val="000F5656"/>
    <w:rsid w:val="000F5688"/>
    <w:rsid w:val="000F5DB6"/>
    <w:rsid w:val="000F62E7"/>
    <w:rsid w:val="000F63D7"/>
    <w:rsid w:val="000F65BB"/>
    <w:rsid w:val="000F6B28"/>
    <w:rsid w:val="000F6C39"/>
    <w:rsid w:val="000F6ED2"/>
    <w:rsid w:val="000F6F7D"/>
    <w:rsid w:val="000F7880"/>
    <w:rsid w:val="000F7976"/>
    <w:rsid w:val="001004D0"/>
    <w:rsid w:val="00100D0F"/>
    <w:rsid w:val="00100D23"/>
    <w:rsid w:val="00101209"/>
    <w:rsid w:val="0010199F"/>
    <w:rsid w:val="00101DBD"/>
    <w:rsid w:val="00102B47"/>
    <w:rsid w:val="00103866"/>
    <w:rsid w:val="00103B04"/>
    <w:rsid w:val="00103C7F"/>
    <w:rsid w:val="0010405D"/>
    <w:rsid w:val="0010419F"/>
    <w:rsid w:val="0010597F"/>
    <w:rsid w:val="00105A86"/>
    <w:rsid w:val="00105AC0"/>
    <w:rsid w:val="00105F27"/>
    <w:rsid w:val="00106129"/>
    <w:rsid w:val="001065CC"/>
    <w:rsid w:val="0010765E"/>
    <w:rsid w:val="001109E1"/>
    <w:rsid w:val="00110EBA"/>
    <w:rsid w:val="00111158"/>
    <w:rsid w:val="001116AD"/>
    <w:rsid w:val="00112021"/>
    <w:rsid w:val="00112069"/>
    <w:rsid w:val="0011210D"/>
    <w:rsid w:val="001126E6"/>
    <w:rsid w:val="00113630"/>
    <w:rsid w:val="00113BD6"/>
    <w:rsid w:val="00114061"/>
    <w:rsid w:val="001146EF"/>
    <w:rsid w:val="00114819"/>
    <w:rsid w:val="00114B18"/>
    <w:rsid w:val="00114FD2"/>
    <w:rsid w:val="001150E2"/>
    <w:rsid w:val="0011518C"/>
    <w:rsid w:val="0011535C"/>
    <w:rsid w:val="001160CD"/>
    <w:rsid w:val="00116950"/>
    <w:rsid w:val="00116A48"/>
    <w:rsid w:val="00116CAD"/>
    <w:rsid w:val="00116DEE"/>
    <w:rsid w:val="00116E2A"/>
    <w:rsid w:val="00117312"/>
    <w:rsid w:val="001173FD"/>
    <w:rsid w:val="00117DA1"/>
    <w:rsid w:val="00117F00"/>
    <w:rsid w:val="00120149"/>
    <w:rsid w:val="001205EF"/>
    <w:rsid w:val="00120628"/>
    <w:rsid w:val="001210BC"/>
    <w:rsid w:val="0012126A"/>
    <w:rsid w:val="001215B7"/>
    <w:rsid w:val="00121D8C"/>
    <w:rsid w:val="0012211A"/>
    <w:rsid w:val="001223C9"/>
    <w:rsid w:val="001225F2"/>
    <w:rsid w:val="0012346A"/>
    <w:rsid w:val="00123663"/>
    <w:rsid w:val="001237A1"/>
    <w:rsid w:val="001237B2"/>
    <w:rsid w:val="001239FA"/>
    <w:rsid w:val="00123AD6"/>
    <w:rsid w:val="00123B3A"/>
    <w:rsid w:val="001241BC"/>
    <w:rsid w:val="00124C9D"/>
    <w:rsid w:val="001256E9"/>
    <w:rsid w:val="001259C9"/>
    <w:rsid w:val="00125AA6"/>
    <w:rsid w:val="00125BB7"/>
    <w:rsid w:val="00125DB2"/>
    <w:rsid w:val="00125EE1"/>
    <w:rsid w:val="001265B1"/>
    <w:rsid w:val="00126E43"/>
    <w:rsid w:val="001272D6"/>
    <w:rsid w:val="00127CCC"/>
    <w:rsid w:val="00127E99"/>
    <w:rsid w:val="00130395"/>
    <w:rsid w:val="00130978"/>
    <w:rsid w:val="0013205E"/>
    <w:rsid w:val="001327E0"/>
    <w:rsid w:val="00132B08"/>
    <w:rsid w:val="00132CF3"/>
    <w:rsid w:val="00132D8D"/>
    <w:rsid w:val="00132DA8"/>
    <w:rsid w:val="0013364D"/>
    <w:rsid w:val="00133849"/>
    <w:rsid w:val="001340B3"/>
    <w:rsid w:val="001341F8"/>
    <w:rsid w:val="001345F6"/>
    <w:rsid w:val="00134A42"/>
    <w:rsid w:val="00134EA6"/>
    <w:rsid w:val="00135074"/>
    <w:rsid w:val="00135280"/>
    <w:rsid w:val="0013616E"/>
    <w:rsid w:val="0013633A"/>
    <w:rsid w:val="00136651"/>
    <w:rsid w:val="00136737"/>
    <w:rsid w:val="001368CA"/>
    <w:rsid w:val="00136C03"/>
    <w:rsid w:val="001374CA"/>
    <w:rsid w:val="001379A2"/>
    <w:rsid w:val="00137DFF"/>
    <w:rsid w:val="00140DB1"/>
    <w:rsid w:val="00141069"/>
    <w:rsid w:val="00142A48"/>
    <w:rsid w:val="0014351C"/>
    <w:rsid w:val="00143771"/>
    <w:rsid w:val="001438AC"/>
    <w:rsid w:val="001442A4"/>
    <w:rsid w:val="00144320"/>
    <w:rsid w:val="00144400"/>
    <w:rsid w:val="00144488"/>
    <w:rsid w:val="001447B4"/>
    <w:rsid w:val="00144DBB"/>
    <w:rsid w:val="00144DD1"/>
    <w:rsid w:val="00145B99"/>
    <w:rsid w:val="00145BF4"/>
    <w:rsid w:val="00145EC4"/>
    <w:rsid w:val="00145FA4"/>
    <w:rsid w:val="00145FF7"/>
    <w:rsid w:val="0014652E"/>
    <w:rsid w:val="00146BFB"/>
    <w:rsid w:val="001472D4"/>
    <w:rsid w:val="001474B9"/>
    <w:rsid w:val="00147783"/>
    <w:rsid w:val="00150015"/>
    <w:rsid w:val="00150069"/>
    <w:rsid w:val="00150316"/>
    <w:rsid w:val="00150582"/>
    <w:rsid w:val="00150652"/>
    <w:rsid w:val="00151681"/>
    <w:rsid w:val="00151ABF"/>
    <w:rsid w:val="0015262D"/>
    <w:rsid w:val="00152804"/>
    <w:rsid w:val="00152CE5"/>
    <w:rsid w:val="00153119"/>
    <w:rsid w:val="00153270"/>
    <w:rsid w:val="0015395A"/>
    <w:rsid w:val="00153AEC"/>
    <w:rsid w:val="001549CD"/>
    <w:rsid w:val="00154A01"/>
    <w:rsid w:val="00154B5E"/>
    <w:rsid w:val="00154C57"/>
    <w:rsid w:val="00154C83"/>
    <w:rsid w:val="001551BD"/>
    <w:rsid w:val="00155ACD"/>
    <w:rsid w:val="00155C1E"/>
    <w:rsid w:val="00155D18"/>
    <w:rsid w:val="00155E59"/>
    <w:rsid w:val="00156CD0"/>
    <w:rsid w:val="0015729B"/>
    <w:rsid w:val="0015774F"/>
    <w:rsid w:val="0015785F"/>
    <w:rsid w:val="0016003D"/>
    <w:rsid w:val="00161134"/>
    <w:rsid w:val="00161213"/>
    <w:rsid w:val="0016166A"/>
    <w:rsid w:val="00162009"/>
    <w:rsid w:val="00162499"/>
    <w:rsid w:val="0016291F"/>
    <w:rsid w:val="00163183"/>
    <w:rsid w:val="00163AB1"/>
    <w:rsid w:val="0016419B"/>
    <w:rsid w:val="0016494E"/>
    <w:rsid w:val="0016508C"/>
    <w:rsid w:val="001651F5"/>
    <w:rsid w:val="00165B1E"/>
    <w:rsid w:val="001663EA"/>
    <w:rsid w:val="0016657D"/>
    <w:rsid w:val="00166FCD"/>
    <w:rsid w:val="00167C2E"/>
    <w:rsid w:val="00171A11"/>
    <w:rsid w:val="00172280"/>
    <w:rsid w:val="00172B1C"/>
    <w:rsid w:val="00172D1C"/>
    <w:rsid w:val="00172FD8"/>
    <w:rsid w:val="00173704"/>
    <w:rsid w:val="00174143"/>
    <w:rsid w:val="001742AC"/>
    <w:rsid w:val="0017446A"/>
    <w:rsid w:val="00174D1C"/>
    <w:rsid w:val="001757F8"/>
    <w:rsid w:val="00175C76"/>
    <w:rsid w:val="00175D3E"/>
    <w:rsid w:val="00175F14"/>
    <w:rsid w:val="00176C98"/>
    <w:rsid w:val="00176CC2"/>
    <w:rsid w:val="001779AE"/>
    <w:rsid w:val="001779FC"/>
    <w:rsid w:val="00177ACD"/>
    <w:rsid w:val="001808CB"/>
    <w:rsid w:val="001812D4"/>
    <w:rsid w:val="00181611"/>
    <w:rsid w:val="001816AA"/>
    <w:rsid w:val="00181B54"/>
    <w:rsid w:val="00181DC1"/>
    <w:rsid w:val="00182208"/>
    <w:rsid w:val="00182E2F"/>
    <w:rsid w:val="001831EE"/>
    <w:rsid w:val="00183866"/>
    <w:rsid w:val="00184038"/>
    <w:rsid w:val="00184337"/>
    <w:rsid w:val="00184B20"/>
    <w:rsid w:val="001852AD"/>
    <w:rsid w:val="0018564B"/>
    <w:rsid w:val="00185D2C"/>
    <w:rsid w:val="001865E5"/>
    <w:rsid w:val="00186741"/>
    <w:rsid w:val="0018685A"/>
    <w:rsid w:val="00186FC0"/>
    <w:rsid w:val="00186FE0"/>
    <w:rsid w:val="001870F2"/>
    <w:rsid w:val="00187714"/>
    <w:rsid w:val="0019039F"/>
    <w:rsid w:val="001906FD"/>
    <w:rsid w:val="00191766"/>
    <w:rsid w:val="00191986"/>
    <w:rsid w:val="001919EF"/>
    <w:rsid w:val="00191D52"/>
    <w:rsid w:val="00192399"/>
    <w:rsid w:val="00192784"/>
    <w:rsid w:val="00193405"/>
    <w:rsid w:val="00193460"/>
    <w:rsid w:val="001935FB"/>
    <w:rsid w:val="00194C56"/>
    <w:rsid w:val="00195892"/>
    <w:rsid w:val="00195BF4"/>
    <w:rsid w:val="00196959"/>
    <w:rsid w:val="00196A8F"/>
    <w:rsid w:val="00197CA3"/>
    <w:rsid w:val="001A01B3"/>
    <w:rsid w:val="001A0760"/>
    <w:rsid w:val="001A07CD"/>
    <w:rsid w:val="001A0C20"/>
    <w:rsid w:val="001A0C7C"/>
    <w:rsid w:val="001A0E56"/>
    <w:rsid w:val="001A0FB7"/>
    <w:rsid w:val="001A1137"/>
    <w:rsid w:val="001A1629"/>
    <w:rsid w:val="001A16EE"/>
    <w:rsid w:val="001A1B54"/>
    <w:rsid w:val="001A1DAA"/>
    <w:rsid w:val="001A1F49"/>
    <w:rsid w:val="001A201E"/>
    <w:rsid w:val="001A2119"/>
    <w:rsid w:val="001A2424"/>
    <w:rsid w:val="001A267D"/>
    <w:rsid w:val="001A2887"/>
    <w:rsid w:val="001A28B7"/>
    <w:rsid w:val="001A2EE8"/>
    <w:rsid w:val="001A3046"/>
    <w:rsid w:val="001A31F3"/>
    <w:rsid w:val="001A37EA"/>
    <w:rsid w:val="001A384E"/>
    <w:rsid w:val="001A389A"/>
    <w:rsid w:val="001A3B56"/>
    <w:rsid w:val="001A4757"/>
    <w:rsid w:val="001A4780"/>
    <w:rsid w:val="001A4870"/>
    <w:rsid w:val="001A4D25"/>
    <w:rsid w:val="001A603C"/>
    <w:rsid w:val="001A6533"/>
    <w:rsid w:val="001A66D6"/>
    <w:rsid w:val="001A69ED"/>
    <w:rsid w:val="001A69F7"/>
    <w:rsid w:val="001A75C5"/>
    <w:rsid w:val="001A77D0"/>
    <w:rsid w:val="001B014C"/>
    <w:rsid w:val="001B0270"/>
    <w:rsid w:val="001B0B20"/>
    <w:rsid w:val="001B0E32"/>
    <w:rsid w:val="001B0F88"/>
    <w:rsid w:val="001B0FE3"/>
    <w:rsid w:val="001B1F1B"/>
    <w:rsid w:val="001B213A"/>
    <w:rsid w:val="001B27FA"/>
    <w:rsid w:val="001B2A11"/>
    <w:rsid w:val="001B2C9C"/>
    <w:rsid w:val="001B302C"/>
    <w:rsid w:val="001B394B"/>
    <w:rsid w:val="001B3CDE"/>
    <w:rsid w:val="001B46FD"/>
    <w:rsid w:val="001B4899"/>
    <w:rsid w:val="001B48D1"/>
    <w:rsid w:val="001B4E9D"/>
    <w:rsid w:val="001B525A"/>
    <w:rsid w:val="001B552E"/>
    <w:rsid w:val="001B60AD"/>
    <w:rsid w:val="001B6A7D"/>
    <w:rsid w:val="001B6EFE"/>
    <w:rsid w:val="001B7205"/>
    <w:rsid w:val="001B73CC"/>
    <w:rsid w:val="001B7D05"/>
    <w:rsid w:val="001B7D79"/>
    <w:rsid w:val="001C022A"/>
    <w:rsid w:val="001C031E"/>
    <w:rsid w:val="001C09A6"/>
    <w:rsid w:val="001C1027"/>
    <w:rsid w:val="001C1CF6"/>
    <w:rsid w:val="001C1F17"/>
    <w:rsid w:val="001C2A74"/>
    <w:rsid w:val="001C2E2D"/>
    <w:rsid w:val="001C2EAA"/>
    <w:rsid w:val="001C31DC"/>
    <w:rsid w:val="001C32A6"/>
    <w:rsid w:val="001C3B57"/>
    <w:rsid w:val="001C3CBA"/>
    <w:rsid w:val="001C3EBF"/>
    <w:rsid w:val="001C4740"/>
    <w:rsid w:val="001C4873"/>
    <w:rsid w:val="001C49D8"/>
    <w:rsid w:val="001C4D82"/>
    <w:rsid w:val="001C56C5"/>
    <w:rsid w:val="001C631D"/>
    <w:rsid w:val="001C679F"/>
    <w:rsid w:val="001C6B9D"/>
    <w:rsid w:val="001C742E"/>
    <w:rsid w:val="001C7654"/>
    <w:rsid w:val="001C77AA"/>
    <w:rsid w:val="001D0052"/>
    <w:rsid w:val="001D1180"/>
    <w:rsid w:val="001D11CA"/>
    <w:rsid w:val="001D1302"/>
    <w:rsid w:val="001D17D8"/>
    <w:rsid w:val="001D2452"/>
    <w:rsid w:val="001D26CD"/>
    <w:rsid w:val="001D345C"/>
    <w:rsid w:val="001D3CB7"/>
    <w:rsid w:val="001D411E"/>
    <w:rsid w:val="001D4159"/>
    <w:rsid w:val="001D438D"/>
    <w:rsid w:val="001D4947"/>
    <w:rsid w:val="001D58AF"/>
    <w:rsid w:val="001D5AAB"/>
    <w:rsid w:val="001D5E08"/>
    <w:rsid w:val="001D604C"/>
    <w:rsid w:val="001D6324"/>
    <w:rsid w:val="001D6453"/>
    <w:rsid w:val="001D6503"/>
    <w:rsid w:val="001D6710"/>
    <w:rsid w:val="001D7301"/>
    <w:rsid w:val="001D7C39"/>
    <w:rsid w:val="001D7D12"/>
    <w:rsid w:val="001E00C3"/>
    <w:rsid w:val="001E06AA"/>
    <w:rsid w:val="001E0B20"/>
    <w:rsid w:val="001E0C47"/>
    <w:rsid w:val="001E1C16"/>
    <w:rsid w:val="001E1C64"/>
    <w:rsid w:val="001E2409"/>
    <w:rsid w:val="001E26C6"/>
    <w:rsid w:val="001E2728"/>
    <w:rsid w:val="001E2B92"/>
    <w:rsid w:val="001E2BFA"/>
    <w:rsid w:val="001E3390"/>
    <w:rsid w:val="001E35A4"/>
    <w:rsid w:val="001E3B93"/>
    <w:rsid w:val="001E4780"/>
    <w:rsid w:val="001E4A5C"/>
    <w:rsid w:val="001E5337"/>
    <w:rsid w:val="001E55C3"/>
    <w:rsid w:val="001E5893"/>
    <w:rsid w:val="001E5DE5"/>
    <w:rsid w:val="001E6407"/>
    <w:rsid w:val="001E6EBC"/>
    <w:rsid w:val="001E6F2C"/>
    <w:rsid w:val="001E72CD"/>
    <w:rsid w:val="001E72F0"/>
    <w:rsid w:val="001E77D9"/>
    <w:rsid w:val="001E7883"/>
    <w:rsid w:val="001E7999"/>
    <w:rsid w:val="001F064F"/>
    <w:rsid w:val="001F07E1"/>
    <w:rsid w:val="001F1312"/>
    <w:rsid w:val="001F1BFA"/>
    <w:rsid w:val="001F2087"/>
    <w:rsid w:val="001F25C6"/>
    <w:rsid w:val="001F2EF7"/>
    <w:rsid w:val="001F39A5"/>
    <w:rsid w:val="001F3A9E"/>
    <w:rsid w:val="001F3DF2"/>
    <w:rsid w:val="001F519D"/>
    <w:rsid w:val="001F5358"/>
    <w:rsid w:val="001F570D"/>
    <w:rsid w:val="001F5A18"/>
    <w:rsid w:val="001F66BF"/>
    <w:rsid w:val="001F68AF"/>
    <w:rsid w:val="001F6B42"/>
    <w:rsid w:val="001F6B65"/>
    <w:rsid w:val="001F6C46"/>
    <w:rsid w:val="001F6E02"/>
    <w:rsid w:val="001F7450"/>
    <w:rsid w:val="002000E6"/>
    <w:rsid w:val="00200112"/>
    <w:rsid w:val="002001AF"/>
    <w:rsid w:val="002010FA"/>
    <w:rsid w:val="002016F0"/>
    <w:rsid w:val="00201F1B"/>
    <w:rsid w:val="002028BC"/>
    <w:rsid w:val="002031F7"/>
    <w:rsid w:val="002032E2"/>
    <w:rsid w:val="00203B07"/>
    <w:rsid w:val="0020404A"/>
    <w:rsid w:val="00204286"/>
    <w:rsid w:val="002044AA"/>
    <w:rsid w:val="00205370"/>
    <w:rsid w:val="002057E9"/>
    <w:rsid w:val="0020643A"/>
    <w:rsid w:val="002065A9"/>
    <w:rsid w:val="0020714B"/>
    <w:rsid w:val="0020774E"/>
    <w:rsid w:val="00210144"/>
    <w:rsid w:val="002103A0"/>
    <w:rsid w:val="00210820"/>
    <w:rsid w:val="00210F68"/>
    <w:rsid w:val="00211400"/>
    <w:rsid w:val="00211A60"/>
    <w:rsid w:val="00211AB3"/>
    <w:rsid w:val="00213A80"/>
    <w:rsid w:val="002144E2"/>
    <w:rsid w:val="002149A1"/>
    <w:rsid w:val="002154DB"/>
    <w:rsid w:val="00215E67"/>
    <w:rsid w:val="00215FA7"/>
    <w:rsid w:val="00216168"/>
    <w:rsid w:val="00216418"/>
    <w:rsid w:val="00216CAC"/>
    <w:rsid w:val="00217723"/>
    <w:rsid w:val="00217803"/>
    <w:rsid w:val="00217840"/>
    <w:rsid w:val="00217B53"/>
    <w:rsid w:val="00217F6A"/>
    <w:rsid w:val="0022069B"/>
    <w:rsid w:val="00220867"/>
    <w:rsid w:val="00220A04"/>
    <w:rsid w:val="00220ABD"/>
    <w:rsid w:val="00221091"/>
    <w:rsid w:val="00221751"/>
    <w:rsid w:val="00221AEE"/>
    <w:rsid w:val="002227AC"/>
    <w:rsid w:val="002228AE"/>
    <w:rsid w:val="00222AC8"/>
    <w:rsid w:val="002232FC"/>
    <w:rsid w:val="002237D5"/>
    <w:rsid w:val="002242AC"/>
    <w:rsid w:val="00224B8B"/>
    <w:rsid w:val="00225380"/>
    <w:rsid w:val="00225582"/>
    <w:rsid w:val="00225EB2"/>
    <w:rsid w:val="00226EBA"/>
    <w:rsid w:val="002278D9"/>
    <w:rsid w:val="00227B93"/>
    <w:rsid w:val="00227BF0"/>
    <w:rsid w:val="002302C1"/>
    <w:rsid w:val="00230B50"/>
    <w:rsid w:val="00230E7F"/>
    <w:rsid w:val="002310E8"/>
    <w:rsid w:val="0023113D"/>
    <w:rsid w:val="002314B1"/>
    <w:rsid w:val="0023171A"/>
    <w:rsid w:val="0023220C"/>
    <w:rsid w:val="0023229D"/>
    <w:rsid w:val="002322EC"/>
    <w:rsid w:val="002327D7"/>
    <w:rsid w:val="00233035"/>
    <w:rsid w:val="002332D9"/>
    <w:rsid w:val="00233A4A"/>
    <w:rsid w:val="00234D28"/>
    <w:rsid w:val="002351FA"/>
    <w:rsid w:val="00235252"/>
    <w:rsid w:val="00235516"/>
    <w:rsid w:val="00235673"/>
    <w:rsid w:val="00235889"/>
    <w:rsid w:val="00235F63"/>
    <w:rsid w:val="00236182"/>
    <w:rsid w:val="00236310"/>
    <w:rsid w:val="0023668D"/>
    <w:rsid w:val="00237E00"/>
    <w:rsid w:val="00240139"/>
    <w:rsid w:val="00240658"/>
    <w:rsid w:val="002407A0"/>
    <w:rsid w:val="00240BCE"/>
    <w:rsid w:val="0024154A"/>
    <w:rsid w:val="002415E9"/>
    <w:rsid w:val="00241DAD"/>
    <w:rsid w:val="00242014"/>
    <w:rsid w:val="0024274A"/>
    <w:rsid w:val="00242846"/>
    <w:rsid w:val="00242BD3"/>
    <w:rsid w:val="002430F5"/>
    <w:rsid w:val="00243AED"/>
    <w:rsid w:val="00243FCE"/>
    <w:rsid w:val="002444B3"/>
    <w:rsid w:val="00244B33"/>
    <w:rsid w:val="00244CF5"/>
    <w:rsid w:val="00244DD8"/>
    <w:rsid w:val="00245261"/>
    <w:rsid w:val="0024570F"/>
    <w:rsid w:val="0024631B"/>
    <w:rsid w:val="00246721"/>
    <w:rsid w:val="002469DF"/>
    <w:rsid w:val="00247517"/>
    <w:rsid w:val="002477BA"/>
    <w:rsid w:val="00247B5F"/>
    <w:rsid w:val="00247D27"/>
    <w:rsid w:val="00247D66"/>
    <w:rsid w:val="002500A6"/>
    <w:rsid w:val="002508F5"/>
    <w:rsid w:val="00251135"/>
    <w:rsid w:val="00252186"/>
    <w:rsid w:val="00253687"/>
    <w:rsid w:val="002541D0"/>
    <w:rsid w:val="00254359"/>
    <w:rsid w:val="0025496D"/>
    <w:rsid w:val="00255195"/>
    <w:rsid w:val="0025541A"/>
    <w:rsid w:val="00255497"/>
    <w:rsid w:val="002555CA"/>
    <w:rsid w:val="002558E4"/>
    <w:rsid w:val="0025599A"/>
    <w:rsid w:val="00255E54"/>
    <w:rsid w:val="00256483"/>
    <w:rsid w:val="00256A0C"/>
    <w:rsid w:val="00256ED2"/>
    <w:rsid w:val="00257084"/>
    <w:rsid w:val="00257C64"/>
    <w:rsid w:val="00257F68"/>
    <w:rsid w:val="00260536"/>
    <w:rsid w:val="00260A52"/>
    <w:rsid w:val="0026178B"/>
    <w:rsid w:val="00261DCB"/>
    <w:rsid w:val="0026286F"/>
    <w:rsid w:val="00262D04"/>
    <w:rsid w:val="002631B9"/>
    <w:rsid w:val="0026344A"/>
    <w:rsid w:val="00263CB4"/>
    <w:rsid w:val="002643AE"/>
    <w:rsid w:val="00264468"/>
    <w:rsid w:val="002646A3"/>
    <w:rsid w:val="00264A5A"/>
    <w:rsid w:val="002650ED"/>
    <w:rsid w:val="002651FF"/>
    <w:rsid w:val="002658FF"/>
    <w:rsid w:val="00265A75"/>
    <w:rsid w:val="00266212"/>
    <w:rsid w:val="00266644"/>
    <w:rsid w:val="0026679A"/>
    <w:rsid w:val="00266AA5"/>
    <w:rsid w:val="00266CF2"/>
    <w:rsid w:val="00266FBC"/>
    <w:rsid w:val="00266FE6"/>
    <w:rsid w:val="002679A0"/>
    <w:rsid w:val="002705A7"/>
    <w:rsid w:val="00270C12"/>
    <w:rsid w:val="00271AB9"/>
    <w:rsid w:val="00271CDF"/>
    <w:rsid w:val="00271DFA"/>
    <w:rsid w:val="00272C61"/>
    <w:rsid w:val="00273C61"/>
    <w:rsid w:val="00274006"/>
    <w:rsid w:val="002748E7"/>
    <w:rsid w:val="00274A48"/>
    <w:rsid w:val="00274A8E"/>
    <w:rsid w:val="00275B71"/>
    <w:rsid w:val="00276886"/>
    <w:rsid w:val="00276B3B"/>
    <w:rsid w:val="00277044"/>
    <w:rsid w:val="00277146"/>
    <w:rsid w:val="0027718E"/>
    <w:rsid w:val="0027735B"/>
    <w:rsid w:val="002773CD"/>
    <w:rsid w:val="00277AD5"/>
    <w:rsid w:val="00277BEE"/>
    <w:rsid w:val="00280914"/>
    <w:rsid w:val="002814D0"/>
    <w:rsid w:val="00283001"/>
    <w:rsid w:val="00283ABE"/>
    <w:rsid w:val="00283DA0"/>
    <w:rsid w:val="00283E94"/>
    <w:rsid w:val="002840F9"/>
    <w:rsid w:val="00284377"/>
    <w:rsid w:val="002844D0"/>
    <w:rsid w:val="00284539"/>
    <w:rsid w:val="00285460"/>
    <w:rsid w:val="002858D0"/>
    <w:rsid w:val="00285BC4"/>
    <w:rsid w:val="00285ED8"/>
    <w:rsid w:val="00286AD1"/>
    <w:rsid w:val="00286B18"/>
    <w:rsid w:val="00286E15"/>
    <w:rsid w:val="00286F96"/>
    <w:rsid w:val="00286FD8"/>
    <w:rsid w:val="00286FFD"/>
    <w:rsid w:val="002872CC"/>
    <w:rsid w:val="00287440"/>
    <w:rsid w:val="00287902"/>
    <w:rsid w:val="00287A9C"/>
    <w:rsid w:val="00287B7A"/>
    <w:rsid w:val="00287F5E"/>
    <w:rsid w:val="00290018"/>
    <w:rsid w:val="002900A6"/>
    <w:rsid w:val="002904F6"/>
    <w:rsid w:val="00290D91"/>
    <w:rsid w:val="0029110E"/>
    <w:rsid w:val="00291B10"/>
    <w:rsid w:val="00291C5F"/>
    <w:rsid w:val="00292A9F"/>
    <w:rsid w:val="00292AC7"/>
    <w:rsid w:val="00292ADE"/>
    <w:rsid w:val="00292D79"/>
    <w:rsid w:val="00292DA7"/>
    <w:rsid w:val="00293402"/>
    <w:rsid w:val="002936BA"/>
    <w:rsid w:val="00293803"/>
    <w:rsid w:val="00293CB3"/>
    <w:rsid w:val="00293F2B"/>
    <w:rsid w:val="00293F43"/>
    <w:rsid w:val="002945D3"/>
    <w:rsid w:val="00295681"/>
    <w:rsid w:val="0029594C"/>
    <w:rsid w:val="00295C74"/>
    <w:rsid w:val="00295F53"/>
    <w:rsid w:val="00295FF4"/>
    <w:rsid w:val="0029629F"/>
    <w:rsid w:val="002962A6"/>
    <w:rsid w:val="002968B2"/>
    <w:rsid w:val="00296A4A"/>
    <w:rsid w:val="00296B9C"/>
    <w:rsid w:val="002976D2"/>
    <w:rsid w:val="0029787D"/>
    <w:rsid w:val="002978B9"/>
    <w:rsid w:val="00297BF1"/>
    <w:rsid w:val="00297FE1"/>
    <w:rsid w:val="002A0D86"/>
    <w:rsid w:val="002A1215"/>
    <w:rsid w:val="002A153D"/>
    <w:rsid w:val="002A27AA"/>
    <w:rsid w:val="002A3107"/>
    <w:rsid w:val="002A33B9"/>
    <w:rsid w:val="002A3512"/>
    <w:rsid w:val="002A361F"/>
    <w:rsid w:val="002A3740"/>
    <w:rsid w:val="002A4607"/>
    <w:rsid w:val="002A49FB"/>
    <w:rsid w:val="002A5006"/>
    <w:rsid w:val="002A51D8"/>
    <w:rsid w:val="002A5277"/>
    <w:rsid w:val="002A5665"/>
    <w:rsid w:val="002A64DF"/>
    <w:rsid w:val="002A6A1F"/>
    <w:rsid w:val="002A77E0"/>
    <w:rsid w:val="002A7D72"/>
    <w:rsid w:val="002A7E45"/>
    <w:rsid w:val="002B10FA"/>
    <w:rsid w:val="002B1643"/>
    <w:rsid w:val="002B1F1F"/>
    <w:rsid w:val="002B2089"/>
    <w:rsid w:val="002B2176"/>
    <w:rsid w:val="002B22D2"/>
    <w:rsid w:val="002B2C74"/>
    <w:rsid w:val="002B2DA8"/>
    <w:rsid w:val="002B46E3"/>
    <w:rsid w:val="002B4AC9"/>
    <w:rsid w:val="002B589B"/>
    <w:rsid w:val="002B5C0C"/>
    <w:rsid w:val="002B6416"/>
    <w:rsid w:val="002B647C"/>
    <w:rsid w:val="002B7C5F"/>
    <w:rsid w:val="002B7D03"/>
    <w:rsid w:val="002C078E"/>
    <w:rsid w:val="002C07D3"/>
    <w:rsid w:val="002C091C"/>
    <w:rsid w:val="002C0F30"/>
    <w:rsid w:val="002C1303"/>
    <w:rsid w:val="002C151B"/>
    <w:rsid w:val="002C1C4B"/>
    <w:rsid w:val="002C1CDA"/>
    <w:rsid w:val="002C2F2B"/>
    <w:rsid w:val="002C3658"/>
    <w:rsid w:val="002C38EE"/>
    <w:rsid w:val="002C3996"/>
    <w:rsid w:val="002C3BCB"/>
    <w:rsid w:val="002C3CEB"/>
    <w:rsid w:val="002C4029"/>
    <w:rsid w:val="002C41D2"/>
    <w:rsid w:val="002C55D2"/>
    <w:rsid w:val="002C5FF6"/>
    <w:rsid w:val="002C60FF"/>
    <w:rsid w:val="002C636B"/>
    <w:rsid w:val="002C69FC"/>
    <w:rsid w:val="002C7367"/>
    <w:rsid w:val="002C73C1"/>
    <w:rsid w:val="002C76AA"/>
    <w:rsid w:val="002C7948"/>
    <w:rsid w:val="002C7AE4"/>
    <w:rsid w:val="002D0519"/>
    <w:rsid w:val="002D0F5A"/>
    <w:rsid w:val="002D1246"/>
    <w:rsid w:val="002D1376"/>
    <w:rsid w:val="002D1462"/>
    <w:rsid w:val="002D160B"/>
    <w:rsid w:val="002D1629"/>
    <w:rsid w:val="002D18A0"/>
    <w:rsid w:val="002D1A9C"/>
    <w:rsid w:val="002D2850"/>
    <w:rsid w:val="002D39ED"/>
    <w:rsid w:val="002D3BB3"/>
    <w:rsid w:val="002D3FDE"/>
    <w:rsid w:val="002D4981"/>
    <w:rsid w:val="002D4ADF"/>
    <w:rsid w:val="002D50FC"/>
    <w:rsid w:val="002D519C"/>
    <w:rsid w:val="002D6048"/>
    <w:rsid w:val="002D61A1"/>
    <w:rsid w:val="002D61AD"/>
    <w:rsid w:val="002D657F"/>
    <w:rsid w:val="002D6A73"/>
    <w:rsid w:val="002D7B01"/>
    <w:rsid w:val="002E02CE"/>
    <w:rsid w:val="002E099B"/>
    <w:rsid w:val="002E0B8B"/>
    <w:rsid w:val="002E0CC5"/>
    <w:rsid w:val="002E0E59"/>
    <w:rsid w:val="002E1086"/>
    <w:rsid w:val="002E12B4"/>
    <w:rsid w:val="002E1A8B"/>
    <w:rsid w:val="002E1E7A"/>
    <w:rsid w:val="002E2514"/>
    <w:rsid w:val="002E2879"/>
    <w:rsid w:val="002E292F"/>
    <w:rsid w:val="002E3982"/>
    <w:rsid w:val="002E3D4C"/>
    <w:rsid w:val="002E3E66"/>
    <w:rsid w:val="002E4474"/>
    <w:rsid w:val="002E44C4"/>
    <w:rsid w:val="002E46DE"/>
    <w:rsid w:val="002E47D9"/>
    <w:rsid w:val="002E4DAB"/>
    <w:rsid w:val="002E54E3"/>
    <w:rsid w:val="002E59C1"/>
    <w:rsid w:val="002E5CE7"/>
    <w:rsid w:val="002E5DA2"/>
    <w:rsid w:val="002E5E63"/>
    <w:rsid w:val="002E616F"/>
    <w:rsid w:val="002E6254"/>
    <w:rsid w:val="002E639A"/>
    <w:rsid w:val="002E64A8"/>
    <w:rsid w:val="002E68A2"/>
    <w:rsid w:val="002E6C5A"/>
    <w:rsid w:val="002E751E"/>
    <w:rsid w:val="002E757A"/>
    <w:rsid w:val="002E7E46"/>
    <w:rsid w:val="002E7E77"/>
    <w:rsid w:val="002F0299"/>
    <w:rsid w:val="002F04EA"/>
    <w:rsid w:val="002F07D0"/>
    <w:rsid w:val="002F0C82"/>
    <w:rsid w:val="002F11FD"/>
    <w:rsid w:val="002F1C90"/>
    <w:rsid w:val="002F2987"/>
    <w:rsid w:val="002F36A8"/>
    <w:rsid w:val="002F36E1"/>
    <w:rsid w:val="002F3890"/>
    <w:rsid w:val="002F3A6D"/>
    <w:rsid w:val="002F3E9F"/>
    <w:rsid w:val="002F448A"/>
    <w:rsid w:val="002F450D"/>
    <w:rsid w:val="002F46B1"/>
    <w:rsid w:val="002F4C1B"/>
    <w:rsid w:val="002F4EB7"/>
    <w:rsid w:val="002F5040"/>
    <w:rsid w:val="002F5843"/>
    <w:rsid w:val="002F5C00"/>
    <w:rsid w:val="002F5D9F"/>
    <w:rsid w:val="002F7E1F"/>
    <w:rsid w:val="003002D0"/>
    <w:rsid w:val="00300D20"/>
    <w:rsid w:val="003012F4"/>
    <w:rsid w:val="00301356"/>
    <w:rsid w:val="00301904"/>
    <w:rsid w:val="00301A8F"/>
    <w:rsid w:val="003023D3"/>
    <w:rsid w:val="00302BE4"/>
    <w:rsid w:val="003034A8"/>
    <w:rsid w:val="003035F1"/>
    <w:rsid w:val="003038C9"/>
    <w:rsid w:val="00303914"/>
    <w:rsid w:val="00303F02"/>
    <w:rsid w:val="00303FE0"/>
    <w:rsid w:val="00304EE0"/>
    <w:rsid w:val="0030511A"/>
    <w:rsid w:val="003051AD"/>
    <w:rsid w:val="003052D4"/>
    <w:rsid w:val="00305C52"/>
    <w:rsid w:val="00305F38"/>
    <w:rsid w:val="00306BB5"/>
    <w:rsid w:val="00306E57"/>
    <w:rsid w:val="003072ED"/>
    <w:rsid w:val="00307387"/>
    <w:rsid w:val="003074B7"/>
    <w:rsid w:val="00307FBF"/>
    <w:rsid w:val="003107EC"/>
    <w:rsid w:val="003109D2"/>
    <w:rsid w:val="00310DCF"/>
    <w:rsid w:val="003114F0"/>
    <w:rsid w:val="00311F18"/>
    <w:rsid w:val="0031245C"/>
    <w:rsid w:val="00313545"/>
    <w:rsid w:val="003138BA"/>
    <w:rsid w:val="003142B2"/>
    <w:rsid w:val="003144EB"/>
    <w:rsid w:val="00314E5C"/>
    <w:rsid w:val="00315415"/>
    <w:rsid w:val="0031579C"/>
    <w:rsid w:val="00315AF5"/>
    <w:rsid w:val="00315C71"/>
    <w:rsid w:val="00315F46"/>
    <w:rsid w:val="0031615A"/>
    <w:rsid w:val="00316FF7"/>
    <w:rsid w:val="00317324"/>
    <w:rsid w:val="00317468"/>
    <w:rsid w:val="0031752D"/>
    <w:rsid w:val="00317627"/>
    <w:rsid w:val="0031792B"/>
    <w:rsid w:val="00320483"/>
    <w:rsid w:val="003204B5"/>
    <w:rsid w:val="00320504"/>
    <w:rsid w:val="00320A60"/>
    <w:rsid w:val="00321319"/>
    <w:rsid w:val="00321755"/>
    <w:rsid w:val="00321B16"/>
    <w:rsid w:val="00322194"/>
    <w:rsid w:val="003227C7"/>
    <w:rsid w:val="0032289C"/>
    <w:rsid w:val="003228EC"/>
    <w:rsid w:val="00322E9A"/>
    <w:rsid w:val="00324054"/>
    <w:rsid w:val="003243E3"/>
    <w:rsid w:val="003244DE"/>
    <w:rsid w:val="00324981"/>
    <w:rsid w:val="0032502B"/>
    <w:rsid w:val="00326474"/>
    <w:rsid w:val="00326789"/>
    <w:rsid w:val="00326898"/>
    <w:rsid w:val="00327745"/>
    <w:rsid w:val="003278C4"/>
    <w:rsid w:val="0033049E"/>
    <w:rsid w:val="00330B22"/>
    <w:rsid w:val="00330C8A"/>
    <w:rsid w:val="003313E6"/>
    <w:rsid w:val="00331AC8"/>
    <w:rsid w:val="00331CB4"/>
    <w:rsid w:val="0033229C"/>
    <w:rsid w:val="0033230F"/>
    <w:rsid w:val="00332680"/>
    <w:rsid w:val="00332AC7"/>
    <w:rsid w:val="00332CF9"/>
    <w:rsid w:val="00333163"/>
    <w:rsid w:val="00333334"/>
    <w:rsid w:val="00333AE4"/>
    <w:rsid w:val="00333C45"/>
    <w:rsid w:val="00333FD4"/>
    <w:rsid w:val="003343D1"/>
    <w:rsid w:val="00334EBA"/>
    <w:rsid w:val="003351BE"/>
    <w:rsid w:val="00335FF2"/>
    <w:rsid w:val="003361AA"/>
    <w:rsid w:val="003368C7"/>
    <w:rsid w:val="00336A33"/>
    <w:rsid w:val="00336C72"/>
    <w:rsid w:val="0033757C"/>
    <w:rsid w:val="0034159E"/>
    <w:rsid w:val="0034172F"/>
    <w:rsid w:val="00341A93"/>
    <w:rsid w:val="00343171"/>
    <w:rsid w:val="003432EE"/>
    <w:rsid w:val="003433D8"/>
    <w:rsid w:val="0034356A"/>
    <w:rsid w:val="00343938"/>
    <w:rsid w:val="00343F76"/>
    <w:rsid w:val="00344243"/>
    <w:rsid w:val="00344577"/>
    <w:rsid w:val="00344ABD"/>
    <w:rsid w:val="00344DEE"/>
    <w:rsid w:val="00344F7E"/>
    <w:rsid w:val="00344FFE"/>
    <w:rsid w:val="0034592B"/>
    <w:rsid w:val="0034599E"/>
    <w:rsid w:val="00345B11"/>
    <w:rsid w:val="00345FA4"/>
    <w:rsid w:val="003463D1"/>
    <w:rsid w:val="0034656C"/>
    <w:rsid w:val="003468C7"/>
    <w:rsid w:val="00346FB1"/>
    <w:rsid w:val="00347363"/>
    <w:rsid w:val="00347AA4"/>
    <w:rsid w:val="00347C05"/>
    <w:rsid w:val="00347D53"/>
    <w:rsid w:val="00350649"/>
    <w:rsid w:val="003509F6"/>
    <w:rsid w:val="003519A5"/>
    <w:rsid w:val="00351DC4"/>
    <w:rsid w:val="003521F8"/>
    <w:rsid w:val="0035222C"/>
    <w:rsid w:val="003527E0"/>
    <w:rsid w:val="00352896"/>
    <w:rsid w:val="003529CE"/>
    <w:rsid w:val="00353CB8"/>
    <w:rsid w:val="00353EDB"/>
    <w:rsid w:val="0035415C"/>
    <w:rsid w:val="00354B21"/>
    <w:rsid w:val="00354F87"/>
    <w:rsid w:val="0035534D"/>
    <w:rsid w:val="003556A5"/>
    <w:rsid w:val="00355CAA"/>
    <w:rsid w:val="0035603B"/>
    <w:rsid w:val="003564CE"/>
    <w:rsid w:val="00356B26"/>
    <w:rsid w:val="00356C5F"/>
    <w:rsid w:val="0035701E"/>
    <w:rsid w:val="0035752D"/>
    <w:rsid w:val="00357831"/>
    <w:rsid w:val="00357976"/>
    <w:rsid w:val="00360085"/>
    <w:rsid w:val="0036011D"/>
    <w:rsid w:val="00360305"/>
    <w:rsid w:val="00360331"/>
    <w:rsid w:val="00361168"/>
    <w:rsid w:val="00361E39"/>
    <w:rsid w:val="00362EE2"/>
    <w:rsid w:val="00363127"/>
    <w:rsid w:val="00363590"/>
    <w:rsid w:val="00363877"/>
    <w:rsid w:val="003638B7"/>
    <w:rsid w:val="00363F64"/>
    <w:rsid w:val="0036401B"/>
    <w:rsid w:val="003641AA"/>
    <w:rsid w:val="003642BB"/>
    <w:rsid w:val="00364AAB"/>
    <w:rsid w:val="00365763"/>
    <w:rsid w:val="00365FA1"/>
    <w:rsid w:val="00365FF4"/>
    <w:rsid w:val="0036632A"/>
    <w:rsid w:val="003666DD"/>
    <w:rsid w:val="00366FD9"/>
    <w:rsid w:val="003670B5"/>
    <w:rsid w:val="0036713B"/>
    <w:rsid w:val="003673B1"/>
    <w:rsid w:val="00367B45"/>
    <w:rsid w:val="00370C7C"/>
    <w:rsid w:val="00370EDB"/>
    <w:rsid w:val="00370F82"/>
    <w:rsid w:val="003711E6"/>
    <w:rsid w:val="003717AD"/>
    <w:rsid w:val="00371DF1"/>
    <w:rsid w:val="003722F1"/>
    <w:rsid w:val="003727A2"/>
    <w:rsid w:val="00372AB3"/>
    <w:rsid w:val="00372E52"/>
    <w:rsid w:val="00372F56"/>
    <w:rsid w:val="00372F6E"/>
    <w:rsid w:val="0037393B"/>
    <w:rsid w:val="00373A70"/>
    <w:rsid w:val="00373B38"/>
    <w:rsid w:val="003743E9"/>
    <w:rsid w:val="00374AFE"/>
    <w:rsid w:val="00374BF2"/>
    <w:rsid w:val="00374CB1"/>
    <w:rsid w:val="003758BF"/>
    <w:rsid w:val="00375F2F"/>
    <w:rsid w:val="00376182"/>
    <w:rsid w:val="00376943"/>
    <w:rsid w:val="00376E59"/>
    <w:rsid w:val="00377AA6"/>
    <w:rsid w:val="00377D57"/>
    <w:rsid w:val="003801B5"/>
    <w:rsid w:val="003807C8"/>
    <w:rsid w:val="0038106E"/>
    <w:rsid w:val="003815C9"/>
    <w:rsid w:val="00381EE0"/>
    <w:rsid w:val="00382405"/>
    <w:rsid w:val="003827D1"/>
    <w:rsid w:val="00382C7A"/>
    <w:rsid w:val="00383AB3"/>
    <w:rsid w:val="00383C4B"/>
    <w:rsid w:val="00383E06"/>
    <w:rsid w:val="00383F47"/>
    <w:rsid w:val="00384069"/>
    <w:rsid w:val="00384233"/>
    <w:rsid w:val="003842E3"/>
    <w:rsid w:val="0038452E"/>
    <w:rsid w:val="00384E17"/>
    <w:rsid w:val="00385302"/>
    <w:rsid w:val="0038572A"/>
    <w:rsid w:val="00385D83"/>
    <w:rsid w:val="00386577"/>
    <w:rsid w:val="003869C4"/>
    <w:rsid w:val="0038713F"/>
    <w:rsid w:val="003874F0"/>
    <w:rsid w:val="003876CC"/>
    <w:rsid w:val="003877C7"/>
    <w:rsid w:val="00390204"/>
    <w:rsid w:val="003908AE"/>
    <w:rsid w:val="00390C8A"/>
    <w:rsid w:val="00391002"/>
    <w:rsid w:val="003917E9"/>
    <w:rsid w:val="00391FBC"/>
    <w:rsid w:val="00391FC2"/>
    <w:rsid w:val="00392506"/>
    <w:rsid w:val="00392A90"/>
    <w:rsid w:val="00392F33"/>
    <w:rsid w:val="00392FC2"/>
    <w:rsid w:val="00393DB0"/>
    <w:rsid w:val="003948EF"/>
    <w:rsid w:val="003949E3"/>
    <w:rsid w:val="00395068"/>
    <w:rsid w:val="0039559B"/>
    <w:rsid w:val="00395FA5"/>
    <w:rsid w:val="0039602D"/>
    <w:rsid w:val="003965C1"/>
    <w:rsid w:val="003966F0"/>
    <w:rsid w:val="00397441"/>
    <w:rsid w:val="00397628"/>
    <w:rsid w:val="0039769F"/>
    <w:rsid w:val="003978CE"/>
    <w:rsid w:val="00397925"/>
    <w:rsid w:val="00397B40"/>
    <w:rsid w:val="003A0157"/>
    <w:rsid w:val="003A0D2B"/>
    <w:rsid w:val="003A0D6D"/>
    <w:rsid w:val="003A0DFB"/>
    <w:rsid w:val="003A1CDC"/>
    <w:rsid w:val="003A20D6"/>
    <w:rsid w:val="003A3098"/>
    <w:rsid w:val="003A3475"/>
    <w:rsid w:val="003A3688"/>
    <w:rsid w:val="003A3BAA"/>
    <w:rsid w:val="003A3CF4"/>
    <w:rsid w:val="003A4C5B"/>
    <w:rsid w:val="003A4E65"/>
    <w:rsid w:val="003A5044"/>
    <w:rsid w:val="003A5362"/>
    <w:rsid w:val="003A5431"/>
    <w:rsid w:val="003A5DE5"/>
    <w:rsid w:val="003A5FCE"/>
    <w:rsid w:val="003A6042"/>
    <w:rsid w:val="003A6AFC"/>
    <w:rsid w:val="003A7365"/>
    <w:rsid w:val="003A77DB"/>
    <w:rsid w:val="003A7BA2"/>
    <w:rsid w:val="003B05C8"/>
    <w:rsid w:val="003B0BA2"/>
    <w:rsid w:val="003B1264"/>
    <w:rsid w:val="003B1434"/>
    <w:rsid w:val="003B1B19"/>
    <w:rsid w:val="003B1BBB"/>
    <w:rsid w:val="003B2062"/>
    <w:rsid w:val="003B22D3"/>
    <w:rsid w:val="003B31E1"/>
    <w:rsid w:val="003B3471"/>
    <w:rsid w:val="003B3845"/>
    <w:rsid w:val="003B3880"/>
    <w:rsid w:val="003B410D"/>
    <w:rsid w:val="003B595E"/>
    <w:rsid w:val="003B632D"/>
    <w:rsid w:val="003B64CA"/>
    <w:rsid w:val="003B708A"/>
    <w:rsid w:val="003B77A0"/>
    <w:rsid w:val="003B7D24"/>
    <w:rsid w:val="003B7E44"/>
    <w:rsid w:val="003C0031"/>
    <w:rsid w:val="003C0081"/>
    <w:rsid w:val="003C03D0"/>
    <w:rsid w:val="003C064F"/>
    <w:rsid w:val="003C0BBB"/>
    <w:rsid w:val="003C0E6D"/>
    <w:rsid w:val="003C0E80"/>
    <w:rsid w:val="003C1152"/>
    <w:rsid w:val="003C11AE"/>
    <w:rsid w:val="003C1282"/>
    <w:rsid w:val="003C1585"/>
    <w:rsid w:val="003C19C6"/>
    <w:rsid w:val="003C1A32"/>
    <w:rsid w:val="003C1F69"/>
    <w:rsid w:val="003C2288"/>
    <w:rsid w:val="003C2827"/>
    <w:rsid w:val="003C29BA"/>
    <w:rsid w:val="003C2BA0"/>
    <w:rsid w:val="003C2C88"/>
    <w:rsid w:val="003C2D3C"/>
    <w:rsid w:val="003C2EAC"/>
    <w:rsid w:val="003C3255"/>
    <w:rsid w:val="003C35C3"/>
    <w:rsid w:val="003C3668"/>
    <w:rsid w:val="003C3E7C"/>
    <w:rsid w:val="003C4F35"/>
    <w:rsid w:val="003C5693"/>
    <w:rsid w:val="003C57F0"/>
    <w:rsid w:val="003C5B8B"/>
    <w:rsid w:val="003C68D2"/>
    <w:rsid w:val="003C6CBA"/>
    <w:rsid w:val="003C6D7C"/>
    <w:rsid w:val="003C6E1E"/>
    <w:rsid w:val="003C6F79"/>
    <w:rsid w:val="003C71F5"/>
    <w:rsid w:val="003D035A"/>
    <w:rsid w:val="003D0647"/>
    <w:rsid w:val="003D0975"/>
    <w:rsid w:val="003D0FDB"/>
    <w:rsid w:val="003D1490"/>
    <w:rsid w:val="003D1A95"/>
    <w:rsid w:val="003D1E51"/>
    <w:rsid w:val="003D20DA"/>
    <w:rsid w:val="003D26AE"/>
    <w:rsid w:val="003D2B37"/>
    <w:rsid w:val="003D3C52"/>
    <w:rsid w:val="003D4326"/>
    <w:rsid w:val="003D46EF"/>
    <w:rsid w:val="003D563B"/>
    <w:rsid w:val="003D5682"/>
    <w:rsid w:val="003D5CBD"/>
    <w:rsid w:val="003D63B2"/>
    <w:rsid w:val="003D65BD"/>
    <w:rsid w:val="003D6AAF"/>
    <w:rsid w:val="003D6D0A"/>
    <w:rsid w:val="003D718C"/>
    <w:rsid w:val="003D7F89"/>
    <w:rsid w:val="003E0F7F"/>
    <w:rsid w:val="003E1DA6"/>
    <w:rsid w:val="003E22DF"/>
    <w:rsid w:val="003E231B"/>
    <w:rsid w:val="003E3059"/>
    <w:rsid w:val="003E32BD"/>
    <w:rsid w:val="003E3E08"/>
    <w:rsid w:val="003E46C9"/>
    <w:rsid w:val="003E47D9"/>
    <w:rsid w:val="003E4D72"/>
    <w:rsid w:val="003E5AE0"/>
    <w:rsid w:val="003E63BB"/>
    <w:rsid w:val="003E6F97"/>
    <w:rsid w:val="003E7C10"/>
    <w:rsid w:val="003E7CFC"/>
    <w:rsid w:val="003F02B5"/>
    <w:rsid w:val="003F038B"/>
    <w:rsid w:val="003F03DB"/>
    <w:rsid w:val="003F0632"/>
    <w:rsid w:val="003F1D8B"/>
    <w:rsid w:val="003F25EC"/>
    <w:rsid w:val="003F27C7"/>
    <w:rsid w:val="003F2BCF"/>
    <w:rsid w:val="003F3BDB"/>
    <w:rsid w:val="003F3E9B"/>
    <w:rsid w:val="003F4880"/>
    <w:rsid w:val="003F592A"/>
    <w:rsid w:val="003F5959"/>
    <w:rsid w:val="003F67C8"/>
    <w:rsid w:val="003F68C0"/>
    <w:rsid w:val="003F6E9F"/>
    <w:rsid w:val="003F71C2"/>
    <w:rsid w:val="003F7603"/>
    <w:rsid w:val="003F7B54"/>
    <w:rsid w:val="00400249"/>
    <w:rsid w:val="004006EA"/>
    <w:rsid w:val="00400772"/>
    <w:rsid w:val="00400ACF"/>
    <w:rsid w:val="00400F09"/>
    <w:rsid w:val="0040123A"/>
    <w:rsid w:val="00401345"/>
    <w:rsid w:val="00401507"/>
    <w:rsid w:val="00401EE5"/>
    <w:rsid w:val="0040243A"/>
    <w:rsid w:val="004024F5"/>
    <w:rsid w:val="00402525"/>
    <w:rsid w:val="00402979"/>
    <w:rsid w:val="00402A5B"/>
    <w:rsid w:val="00402A98"/>
    <w:rsid w:val="00402BF0"/>
    <w:rsid w:val="0040319F"/>
    <w:rsid w:val="00403235"/>
    <w:rsid w:val="0040342D"/>
    <w:rsid w:val="00403563"/>
    <w:rsid w:val="00403894"/>
    <w:rsid w:val="00405733"/>
    <w:rsid w:val="00405923"/>
    <w:rsid w:val="00405C9B"/>
    <w:rsid w:val="00407349"/>
    <w:rsid w:val="0040734E"/>
    <w:rsid w:val="00410007"/>
    <w:rsid w:val="00410311"/>
    <w:rsid w:val="00410561"/>
    <w:rsid w:val="00410A2D"/>
    <w:rsid w:val="00410B16"/>
    <w:rsid w:val="00410C9B"/>
    <w:rsid w:val="004113F5"/>
    <w:rsid w:val="004117A8"/>
    <w:rsid w:val="0041207D"/>
    <w:rsid w:val="00412867"/>
    <w:rsid w:val="00412E35"/>
    <w:rsid w:val="004133AB"/>
    <w:rsid w:val="00413983"/>
    <w:rsid w:val="00413B79"/>
    <w:rsid w:val="00414918"/>
    <w:rsid w:val="00414AE8"/>
    <w:rsid w:val="00414CF0"/>
    <w:rsid w:val="00414FA5"/>
    <w:rsid w:val="00415176"/>
    <w:rsid w:val="00415630"/>
    <w:rsid w:val="00415760"/>
    <w:rsid w:val="004159A5"/>
    <w:rsid w:val="00415B2A"/>
    <w:rsid w:val="0041650F"/>
    <w:rsid w:val="00417C4A"/>
    <w:rsid w:val="004200F0"/>
    <w:rsid w:val="0042035D"/>
    <w:rsid w:val="00420722"/>
    <w:rsid w:val="00420A93"/>
    <w:rsid w:val="00420D24"/>
    <w:rsid w:val="00420FC8"/>
    <w:rsid w:val="00421169"/>
    <w:rsid w:val="00421A9F"/>
    <w:rsid w:val="00421C51"/>
    <w:rsid w:val="00421C59"/>
    <w:rsid w:val="00422587"/>
    <w:rsid w:val="004229F8"/>
    <w:rsid w:val="00422EA3"/>
    <w:rsid w:val="00423A14"/>
    <w:rsid w:val="00423A90"/>
    <w:rsid w:val="0042407A"/>
    <w:rsid w:val="00424237"/>
    <w:rsid w:val="0042423C"/>
    <w:rsid w:val="004247D3"/>
    <w:rsid w:val="0042497B"/>
    <w:rsid w:val="00425695"/>
    <w:rsid w:val="00425844"/>
    <w:rsid w:val="00425A1E"/>
    <w:rsid w:val="00425B36"/>
    <w:rsid w:val="00426617"/>
    <w:rsid w:val="00426D9C"/>
    <w:rsid w:val="004300E8"/>
    <w:rsid w:val="004309BA"/>
    <w:rsid w:val="004309C5"/>
    <w:rsid w:val="004323A3"/>
    <w:rsid w:val="004325FF"/>
    <w:rsid w:val="0043268C"/>
    <w:rsid w:val="00432F62"/>
    <w:rsid w:val="00433020"/>
    <w:rsid w:val="00433395"/>
    <w:rsid w:val="004333A1"/>
    <w:rsid w:val="004335CB"/>
    <w:rsid w:val="004336DC"/>
    <w:rsid w:val="004336FE"/>
    <w:rsid w:val="00433BF6"/>
    <w:rsid w:val="00433C2D"/>
    <w:rsid w:val="00433C83"/>
    <w:rsid w:val="00433DE2"/>
    <w:rsid w:val="00433EC8"/>
    <w:rsid w:val="004342E8"/>
    <w:rsid w:val="004346D7"/>
    <w:rsid w:val="00434C4B"/>
    <w:rsid w:val="0043586D"/>
    <w:rsid w:val="00435881"/>
    <w:rsid w:val="0043592B"/>
    <w:rsid w:val="00435F27"/>
    <w:rsid w:val="00436313"/>
    <w:rsid w:val="004363CD"/>
    <w:rsid w:val="004408DB"/>
    <w:rsid w:val="00442120"/>
    <w:rsid w:val="004424A7"/>
    <w:rsid w:val="00442A9E"/>
    <w:rsid w:val="00442CFB"/>
    <w:rsid w:val="00442D3D"/>
    <w:rsid w:val="00443C9A"/>
    <w:rsid w:val="00443E68"/>
    <w:rsid w:val="004441AA"/>
    <w:rsid w:val="00444311"/>
    <w:rsid w:val="004446C1"/>
    <w:rsid w:val="00444853"/>
    <w:rsid w:val="00444FC2"/>
    <w:rsid w:val="00445596"/>
    <w:rsid w:val="0044594A"/>
    <w:rsid w:val="00445AE0"/>
    <w:rsid w:val="00445D06"/>
    <w:rsid w:val="00446559"/>
    <w:rsid w:val="00446560"/>
    <w:rsid w:val="00446AD9"/>
    <w:rsid w:val="00446DF2"/>
    <w:rsid w:val="00447E30"/>
    <w:rsid w:val="004500A6"/>
    <w:rsid w:val="004500C0"/>
    <w:rsid w:val="004501F9"/>
    <w:rsid w:val="00450A15"/>
    <w:rsid w:val="00450A19"/>
    <w:rsid w:val="004511B4"/>
    <w:rsid w:val="0045150E"/>
    <w:rsid w:val="00451942"/>
    <w:rsid w:val="00451DF4"/>
    <w:rsid w:val="004522F4"/>
    <w:rsid w:val="0045290C"/>
    <w:rsid w:val="004532E6"/>
    <w:rsid w:val="00454D5B"/>
    <w:rsid w:val="004553B5"/>
    <w:rsid w:val="00455909"/>
    <w:rsid w:val="00455B43"/>
    <w:rsid w:val="00456C1B"/>
    <w:rsid w:val="0045778F"/>
    <w:rsid w:val="00457897"/>
    <w:rsid w:val="00457DF1"/>
    <w:rsid w:val="00457E8A"/>
    <w:rsid w:val="0046011F"/>
    <w:rsid w:val="0046069B"/>
    <w:rsid w:val="00460F0A"/>
    <w:rsid w:val="004612C5"/>
    <w:rsid w:val="00461B36"/>
    <w:rsid w:val="00461DBB"/>
    <w:rsid w:val="004624F1"/>
    <w:rsid w:val="00462755"/>
    <w:rsid w:val="00462F4C"/>
    <w:rsid w:val="004632C9"/>
    <w:rsid w:val="00463CA4"/>
    <w:rsid w:val="00463DAB"/>
    <w:rsid w:val="004640E2"/>
    <w:rsid w:val="00464574"/>
    <w:rsid w:val="004645B9"/>
    <w:rsid w:val="00464647"/>
    <w:rsid w:val="004648DE"/>
    <w:rsid w:val="00464E14"/>
    <w:rsid w:val="00464F4D"/>
    <w:rsid w:val="004657D7"/>
    <w:rsid w:val="00465882"/>
    <w:rsid w:val="00465F49"/>
    <w:rsid w:val="00466DCF"/>
    <w:rsid w:val="004675A8"/>
    <w:rsid w:val="00467E56"/>
    <w:rsid w:val="004700CA"/>
    <w:rsid w:val="00470214"/>
    <w:rsid w:val="00470383"/>
    <w:rsid w:val="004707FD"/>
    <w:rsid w:val="00471273"/>
    <w:rsid w:val="004714A3"/>
    <w:rsid w:val="00471BAB"/>
    <w:rsid w:val="00471EAC"/>
    <w:rsid w:val="0047293B"/>
    <w:rsid w:val="00472F27"/>
    <w:rsid w:val="004733E2"/>
    <w:rsid w:val="0047365D"/>
    <w:rsid w:val="00473830"/>
    <w:rsid w:val="00473B7B"/>
    <w:rsid w:val="004744F1"/>
    <w:rsid w:val="004747E5"/>
    <w:rsid w:val="00474D32"/>
    <w:rsid w:val="0047504D"/>
    <w:rsid w:val="004751EE"/>
    <w:rsid w:val="00475453"/>
    <w:rsid w:val="00475A53"/>
    <w:rsid w:val="00475BAF"/>
    <w:rsid w:val="00476224"/>
    <w:rsid w:val="004762D6"/>
    <w:rsid w:val="0047645B"/>
    <w:rsid w:val="00477499"/>
    <w:rsid w:val="00477613"/>
    <w:rsid w:val="004778FE"/>
    <w:rsid w:val="00477AF3"/>
    <w:rsid w:val="00477B43"/>
    <w:rsid w:val="00480CB8"/>
    <w:rsid w:val="00480D2B"/>
    <w:rsid w:val="00480FE2"/>
    <w:rsid w:val="004818C0"/>
    <w:rsid w:val="00481A2B"/>
    <w:rsid w:val="00481C3A"/>
    <w:rsid w:val="0048294D"/>
    <w:rsid w:val="00482A17"/>
    <w:rsid w:val="00483A38"/>
    <w:rsid w:val="00483E70"/>
    <w:rsid w:val="0048416D"/>
    <w:rsid w:val="00484532"/>
    <w:rsid w:val="004845D1"/>
    <w:rsid w:val="0048460F"/>
    <w:rsid w:val="004847CA"/>
    <w:rsid w:val="00484D46"/>
    <w:rsid w:val="0048581C"/>
    <w:rsid w:val="0048589E"/>
    <w:rsid w:val="0048594C"/>
    <w:rsid w:val="00486671"/>
    <w:rsid w:val="004868B4"/>
    <w:rsid w:val="00486AFF"/>
    <w:rsid w:val="00486BE1"/>
    <w:rsid w:val="004901E9"/>
    <w:rsid w:val="00490216"/>
    <w:rsid w:val="004905DD"/>
    <w:rsid w:val="004908F6"/>
    <w:rsid w:val="00490A84"/>
    <w:rsid w:val="0049119C"/>
    <w:rsid w:val="004912CF"/>
    <w:rsid w:val="00491686"/>
    <w:rsid w:val="004918FB"/>
    <w:rsid w:val="00491F26"/>
    <w:rsid w:val="004925FD"/>
    <w:rsid w:val="00492A7E"/>
    <w:rsid w:val="00492E25"/>
    <w:rsid w:val="0049346B"/>
    <w:rsid w:val="00493890"/>
    <w:rsid w:val="00493BAE"/>
    <w:rsid w:val="00494006"/>
    <w:rsid w:val="00494A5F"/>
    <w:rsid w:val="004950FB"/>
    <w:rsid w:val="004951CA"/>
    <w:rsid w:val="004952E4"/>
    <w:rsid w:val="00495526"/>
    <w:rsid w:val="004956D2"/>
    <w:rsid w:val="004959EF"/>
    <w:rsid w:val="00496A14"/>
    <w:rsid w:val="0049777F"/>
    <w:rsid w:val="00497F8B"/>
    <w:rsid w:val="004A0104"/>
    <w:rsid w:val="004A0722"/>
    <w:rsid w:val="004A0857"/>
    <w:rsid w:val="004A0E07"/>
    <w:rsid w:val="004A0FBD"/>
    <w:rsid w:val="004A197D"/>
    <w:rsid w:val="004A23F2"/>
    <w:rsid w:val="004A279C"/>
    <w:rsid w:val="004A2A3D"/>
    <w:rsid w:val="004A2C7E"/>
    <w:rsid w:val="004A2C94"/>
    <w:rsid w:val="004A2FE2"/>
    <w:rsid w:val="004A349A"/>
    <w:rsid w:val="004A37B6"/>
    <w:rsid w:val="004A3A1F"/>
    <w:rsid w:val="004A3B12"/>
    <w:rsid w:val="004A3CA5"/>
    <w:rsid w:val="004A3EF2"/>
    <w:rsid w:val="004A43CA"/>
    <w:rsid w:val="004A4A61"/>
    <w:rsid w:val="004A5373"/>
    <w:rsid w:val="004A5ABA"/>
    <w:rsid w:val="004A5E9E"/>
    <w:rsid w:val="004A69AE"/>
    <w:rsid w:val="004A6C52"/>
    <w:rsid w:val="004A6EAC"/>
    <w:rsid w:val="004A7026"/>
    <w:rsid w:val="004A72AA"/>
    <w:rsid w:val="004A72B5"/>
    <w:rsid w:val="004A72CB"/>
    <w:rsid w:val="004A785B"/>
    <w:rsid w:val="004A7BAD"/>
    <w:rsid w:val="004B0295"/>
    <w:rsid w:val="004B08F2"/>
    <w:rsid w:val="004B0E38"/>
    <w:rsid w:val="004B13AB"/>
    <w:rsid w:val="004B247E"/>
    <w:rsid w:val="004B2782"/>
    <w:rsid w:val="004B2D52"/>
    <w:rsid w:val="004B2DA1"/>
    <w:rsid w:val="004B2DB9"/>
    <w:rsid w:val="004B35AC"/>
    <w:rsid w:val="004B36B3"/>
    <w:rsid w:val="004B3820"/>
    <w:rsid w:val="004B4185"/>
    <w:rsid w:val="004B4AB1"/>
    <w:rsid w:val="004B585B"/>
    <w:rsid w:val="004B64BC"/>
    <w:rsid w:val="004B6BC1"/>
    <w:rsid w:val="004B74DC"/>
    <w:rsid w:val="004C0730"/>
    <w:rsid w:val="004C0BE2"/>
    <w:rsid w:val="004C0EEF"/>
    <w:rsid w:val="004C1622"/>
    <w:rsid w:val="004C16AC"/>
    <w:rsid w:val="004C1DB8"/>
    <w:rsid w:val="004C26DC"/>
    <w:rsid w:val="004C2AFA"/>
    <w:rsid w:val="004C2BA7"/>
    <w:rsid w:val="004C3163"/>
    <w:rsid w:val="004C3686"/>
    <w:rsid w:val="004C3DF9"/>
    <w:rsid w:val="004C3E0A"/>
    <w:rsid w:val="004C41BD"/>
    <w:rsid w:val="004C45F0"/>
    <w:rsid w:val="004C535B"/>
    <w:rsid w:val="004C5642"/>
    <w:rsid w:val="004C58F3"/>
    <w:rsid w:val="004C6896"/>
    <w:rsid w:val="004C6979"/>
    <w:rsid w:val="004C6B9E"/>
    <w:rsid w:val="004C6D95"/>
    <w:rsid w:val="004C7701"/>
    <w:rsid w:val="004C7AF2"/>
    <w:rsid w:val="004C7B33"/>
    <w:rsid w:val="004C7BE4"/>
    <w:rsid w:val="004C7EDE"/>
    <w:rsid w:val="004C7F9C"/>
    <w:rsid w:val="004D03C2"/>
    <w:rsid w:val="004D0A4C"/>
    <w:rsid w:val="004D0FC6"/>
    <w:rsid w:val="004D10A0"/>
    <w:rsid w:val="004D1195"/>
    <w:rsid w:val="004D1615"/>
    <w:rsid w:val="004D17A5"/>
    <w:rsid w:val="004D1904"/>
    <w:rsid w:val="004D1B19"/>
    <w:rsid w:val="004D20D2"/>
    <w:rsid w:val="004D25E0"/>
    <w:rsid w:val="004D2672"/>
    <w:rsid w:val="004D2915"/>
    <w:rsid w:val="004D29E0"/>
    <w:rsid w:val="004D2CEB"/>
    <w:rsid w:val="004D33F2"/>
    <w:rsid w:val="004D3D38"/>
    <w:rsid w:val="004D40F5"/>
    <w:rsid w:val="004D4826"/>
    <w:rsid w:val="004D4962"/>
    <w:rsid w:val="004D4A43"/>
    <w:rsid w:val="004D5B65"/>
    <w:rsid w:val="004D604E"/>
    <w:rsid w:val="004D6489"/>
    <w:rsid w:val="004D686E"/>
    <w:rsid w:val="004D6F56"/>
    <w:rsid w:val="004D7609"/>
    <w:rsid w:val="004D7770"/>
    <w:rsid w:val="004E0191"/>
    <w:rsid w:val="004E0318"/>
    <w:rsid w:val="004E035E"/>
    <w:rsid w:val="004E0814"/>
    <w:rsid w:val="004E091B"/>
    <w:rsid w:val="004E0B30"/>
    <w:rsid w:val="004E118F"/>
    <w:rsid w:val="004E1656"/>
    <w:rsid w:val="004E2387"/>
    <w:rsid w:val="004E2B2B"/>
    <w:rsid w:val="004E2BAE"/>
    <w:rsid w:val="004E2EEB"/>
    <w:rsid w:val="004E3774"/>
    <w:rsid w:val="004E37BF"/>
    <w:rsid w:val="004E42B1"/>
    <w:rsid w:val="004E4763"/>
    <w:rsid w:val="004E49E8"/>
    <w:rsid w:val="004E5131"/>
    <w:rsid w:val="004E545C"/>
    <w:rsid w:val="004E5F07"/>
    <w:rsid w:val="004E7279"/>
    <w:rsid w:val="004E7DAC"/>
    <w:rsid w:val="004F00CF"/>
    <w:rsid w:val="004F044E"/>
    <w:rsid w:val="004F1051"/>
    <w:rsid w:val="004F110F"/>
    <w:rsid w:val="004F18C5"/>
    <w:rsid w:val="004F1C97"/>
    <w:rsid w:val="004F23E3"/>
    <w:rsid w:val="004F4783"/>
    <w:rsid w:val="004F54CD"/>
    <w:rsid w:val="004F55FB"/>
    <w:rsid w:val="004F6D67"/>
    <w:rsid w:val="004F72B9"/>
    <w:rsid w:val="004F763A"/>
    <w:rsid w:val="004F78B9"/>
    <w:rsid w:val="004F7957"/>
    <w:rsid w:val="004F7DBF"/>
    <w:rsid w:val="004F7EDF"/>
    <w:rsid w:val="00500242"/>
    <w:rsid w:val="005007C9"/>
    <w:rsid w:val="00500969"/>
    <w:rsid w:val="00500EAC"/>
    <w:rsid w:val="0050149A"/>
    <w:rsid w:val="005014AB"/>
    <w:rsid w:val="0050183E"/>
    <w:rsid w:val="00501BD1"/>
    <w:rsid w:val="00502410"/>
    <w:rsid w:val="0050271E"/>
    <w:rsid w:val="00502880"/>
    <w:rsid w:val="00502B76"/>
    <w:rsid w:val="00502DF8"/>
    <w:rsid w:val="00503695"/>
    <w:rsid w:val="00503A92"/>
    <w:rsid w:val="00503E5F"/>
    <w:rsid w:val="00504595"/>
    <w:rsid w:val="00504D30"/>
    <w:rsid w:val="00505288"/>
    <w:rsid w:val="0050545B"/>
    <w:rsid w:val="00505F39"/>
    <w:rsid w:val="00505FEB"/>
    <w:rsid w:val="00506562"/>
    <w:rsid w:val="005068D3"/>
    <w:rsid w:val="0050718E"/>
    <w:rsid w:val="0050721F"/>
    <w:rsid w:val="005077DA"/>
    <w:rsid w:val="005078C3"/>
    <w:rsid w:val="00507E2A"/>
    <w:rsid w:val="00510D5B"/>
    <w:rsid w:val="005111C0"/>
    <w:rsid w:val="0051126D"/>
    <w:rsid w:val="005113C7"/>
    <w:rsid w:val="00511D31"/>
    <w:rsid w:val="005131AF"/>
    <w:rsid w:val="00513273"/>
    <w:rsid w:val="005143B4"/>
    <w:rsid w:val="0051441A"/>
    <w:rsid w:val="00514A77"/>
    <w:rsid w:val="00514F7C"/>
    <w:rsid w:val="00514FD8"/>
    <w:rsid w:val="00515070"/>
    <w:rsid w:val="00515377"/>
    <w:rsid w:val="005154E6"/>
    <w:rsid w:val="005161F4"/>
    <w:rsid w:val="0051723A"/>
    <w:rsid w:val="0051725E"/>
    <w:rsid w:val="005177A8"/>
    <w:rsid w:val="00517865"/>
    <w:rsid w:val="005178B4"/>
    <w:rsid w:val="00517CB8"/>
    <w:rsid w:val="00520843"/>
    <w:rsid w:val="00520DF6"/>
    <w:rsid w:val="00520EA9"/>
    <w:rsid w:val="0052105A"/>
    <w:rsid w:val="00521249"/>
    <w:rsid w:val="00521503"/>
    <w:rsid w:val="0052156F"/>
    <w:rsid w:val="0052161D"/>
    <w:rsid w:val="005226E7"/>
    <w:rsid w:val="005227EE"/>
    <w:rsid w:val="005229C2"/>
    <w:rsid w:val="00522AA7"/>
    <w:rsid w:val="00523450"/>
    <w:rsid w:val="0052395A"/>
    <w:rsid w:val="00523B7E"/>
    <w:rsid w:val="00523C2C"/>
    <w:rsid w:val="00523C90"/>
    <w:rsid w:val="0052429E"/>
    <w:rsid w:val="00524FDB"/>
    <w:rsid w:val="00525795"/>
    <w:rsid w:val="00525DA0"/>
    <w:rsid w:val="00526076"/>
    <w:rsid w:val="005263B9"/>
    <w:rsid w:val="00526A0A"/>
    <w:rsid w:val="00526A8A"/>
    <w:rsid w:val="00526D1C"/>
    <w:rsid w:val="00527EA1"/>
    <w:rsid w:val="00530C0C"/>
    <w:rsid w:val="00530D3E"/>
    <w:rsid w:val="00531861"/>
    <w:rsid w:val="00531B92"/>
    <w:rsid w:val="00531DCC"/>
    <w:rsid w:val="005320A9"/>
    <w:rsid w:val="005327EB"/>
    <w:rsid w:val="00532E01"/>
    <w:rsid w:val="00533C8F"/>
    <w:rsid w:val="00534A08"/>
    <w:rsid w:val="00534D94"/>
    <w:rsid w:val="00535192"/>
    <w:rsid w:val="0053548C"/>
    <w:rsid w:val="00535A57"/>
    <w:rsid w:val="00535AD1"/>
    <w:rsid w:val="00535D76"/>
    <w:rsid w:val="00535E1D"/>
    <w:rsid w:val="00536C5B"/>
    <w:rsid w:val="00536EE1"/>
    <w:rsid w:val="00537860"/>
    <w:rsid w:val="005402C7"/>
    <w:rsid w:val="005405F0"/>
    <w:rsid w:val="005408D8"/>
    <w:rsid w:val="0054101B"/>
    <w:rsid w:val="00541233"/>
    <w:rsid w:val="0054141E"/>
    <w:rsid w:val="00541C9D"/>
    <w:rsid w:val="00541CB3"/>
    <w:rsid w:val="0054218B"/>
    <w:rsid w:val="00542AFD"/>
    <w:rsid w:val="005431C4"/>
    <w:rsid w:val="00543392"/>
    <w:rsid w:val="00543450"/>
    <w:rsid w:val="0054429A"/>
    <w:rsid w:val="005446E2"/>
    <w:rsid w:val="005447B2"/>
    <w:rsid w:val="0054485B"/>
    <w:rsid w:val="00545349"/>
    <w:rsid w:val="00545851"/>
    <w:rsid w:val="00545CC6"/>
    <w:rsid w:val="005468DC"/>
    <w:rsid w:val="005473E2"/>
    <w:rsid w:val="00547DDB"/>
    <w:rsid w:val="0055026F"/>
    <w:rsid w:val="00550DE1"/>
    <w:rsid w:val="00551784"/>
    <w:rsid w:val="00551A7C"/>
    <w:rsid w:val="00551F09"/>
    <w:rsid w:val="00552177"/>
    <w:rsid w:val="00552841"/>
    <w:rsid w:val="00552859"/>
    <w:rsid w:val="005534CC"/>
    <w:rsid w:val="00553776"/>
    <w:rsid w:val="005539D2"/>
    <w:rsid w:val="005539FF"/>
    <w:rsid w:val="00553EB3"/>
    <w:rsid w:val="005543CD"/>
    <w:rsid w:val="00554D34"/>
    <w:rsid w:val="00555649"/>
    <w:rsid w:val="00556194"/>
    <w:rsid w:val="00556302"/>
    <w:rsid w:val="00556B12"/>
    <w:rsid w:val="005604D5"/>
    <w:rsid w:val="00560561"/>
    <w:rsid w:val="005605C9"/>
    <w:rsid w:val="00561073"/>
    <w:rsid w:val="00561110"/>
    <w:rsid w:val="00561D04"/>
    <w:rsid w:val="00561D6B"/>
    <w:rsid w:val="00562416"/>
    <w:rsid w:val="00562993"/>
    <w:rsid w:val="00562A53"/>
    <w:rsid w:val="00562A94"/>
    <w:rsid w:val="00562E79"/>
    <w:rsid w:val="00563B0F"/>
    <w:rsid w:val="00563C45"/>
    <w:rsid w:val="005641DA"/>
    <w:rsid w:val="0056444C"/>
    <w:rsid w:val="005644A1"/>
    <w:rsid w:val="005647F6"/>
    <w:rsid w:val="00565251"/>
    <w:rsid w:val="00565419"/>
    <w:rsid w:val="005654B1"/>
    <w:rsid w:val="005658DC"/>
    <w:rsid w:val="00565946"/>
    <w:rsid w:val="00565B79"/>
    <w:rsid w:val="0056654E"/>
    <w:rsid w:val="0056660E"/>
    <w:rsid w:val="005668B5"/>
    <w:rsid w:val="005668DE"/>
    <w:rsid w:val="005673AF"/>
    <w:rsid w:val="0056799A"/>
    <w:rsid w:val="00567BAD"/>
    <w:rsid w:val="005702A5"/>
    <w:rsid w:val="00570D02"/>
    <w:rsid w:val="00571549"/>
    <w:rsid w:val="00571A82"/>
    <w:rsid w:val="00571C9F"/>
    <w:rsid w:val="00571F38"/>
    <w:rsid w:val="00572117"/>
    <w:rsid w:val="005724EF"/>
    <w:rsid w:val="0057372E"/>
    <w:rsid w:val="00573D4E"/>
    <w:rsid w:val="0057475B"/>
    <w:rsid w:val="00574BEE"/>
    <w:rsid w:val="00574C37"/>
    <w:rsid w:val="00575049"/>
    <w:rsid w:val="00575A21"/>
    <w:rsid w:val="00575F26"/>
    <w:rsid w:val="0057622C"/>
    <w:rsid w:val="005769CE"/>
    <w:rsid w:val="0057702D"/>
    <w:rsid w:val="005772CF"/>
    <w:rsid w:val="005774EE"/>
    <w:rsid w:val="005774F9"/>
    <w:rsid w:val="00577B17"/>
    <w:rsid w:val="00577BBE"/>
    <w:rsid w:val="00580837"/>
    <w:rsid w:val="00580E43"/>
    <w:rsid w:val="0058108B"/>
    <w:rsid w:val="005810B6"/>
    <w:rsid w:val="00581224"/>
    <w:rsid w:val="00581901"/>
    <w:rsid w:val="00581B1C"/>
    <w:rsid w:val="0058278E"/>
    <w:rsid w:val="0058297E"/>
    <w:rsid w:val="00582EE0"/>
    <w:rsid w:val="00583211"/>
    <w:rsid w:val="0058356B"/>
    <w:rsid w:val="00583BE1"/>
    <w:rsid w:val="00583D9A"/>
    <w:rsid w:val="00584AEF"/>
    <w:rsid w:val="005859B6"/>
    <w:rsid w:val="00585C73"/>
    <w:rsid w:val="00585EE0"/>
    <w:rsid w:val="00586B7E"/>
    <w:rsid w:val="00587F7E"/>
    <w:rsid w:val="0059032D"/>
    <w:rsid w:val="005906C4"/>
    <w:rsid w:val="00590878"/>
    <w:rsid w:val="00591972"/>
    <w:rsid w:val="00591ADB"/>
    <w:rsid w:val="00592287"/>
    <w:rsid w:val="005923B5"/>
    <w:rsid w:val="00592405"/>
    <w:rsid w:val="0059266F"/>
    <w:rsid w:val="005928B1"/>
    <w:rsid w:val="0059339B"/>
    <w:rsid w:val="005936DE"/>
    <w:rsid w:val="0059429B"/>
    <w:rsid w:val="00594400"/>
    <w:rsid w:val="00594598"/>
    <w:rsid w:val="00594723"/>
    <w:rsid w:val="00594B6E"/>
    <w:rsid w:val="005950FE"/>
    <w:rsid w:val="00595172"/>
    <w:rsid w:val="00595617"/>
    <w:rsid w:val="005956A1"/>
    <w:rsid w:val="00595962"/>
    <w:rsid w:val="00595D05"/>
    <w:rsid w:val="0059677C"/>
    <w:rsid w:val="0059702D"/>
    <w:rsid w:val="00597A4E"/>
    <w:rsid w:val="00597A90"/>
    <w:rsid w:val="005A010F"/>
    <w:rsid w:val="005A0385"/>
    <w:rsid w:val="005A06B8"/>
    <w:rsid w:val="005A0958"/>
    <w:rsid w:val="005A095E"/>
    <w:rsid w:val="005A0BEE"/>
    <w:rsid w:val="005A0DB9"/>
    <w:rsid w:val="005A0E08"/>
    <w:rsid w:val="005A0EB2"/>
    <w:rsid w:val="005A1570"/>
    <w:rsid w:val="005A1B30"/>
    <w:rsid w:val="005A1D9E"/>
    <w:rsid w:val="005A2204"/>
    <w:rsid w:val="005A2475"/>
    <w:rsid w:val="005A2A64"/>
    <w:rsid w:val="005A3445"/>
    <w:rsid w:val="005A37FA"/>
    <w:rsid w:val="005A3927"/>
    <w:rsid w:val="005A4349"/>
    <w:rsid w:val="005A474B"/>
    <w:rsid w:val="005A4BD8"/>
    <w:rsid w:val="005A4E0B"/>
    <w:rsid w:val="005A56A0"/>
    <w:rsid w:val="005A623E"/>
    <w:rsid w:val="005A6ACB"/>
    <w:rsid w:val="005A6E78"/>
    <w:rsid w:val="005A71FD"/>
    <w:rsid w:val="005A744D"/>
    <w:rsid w:val="005A7859"/>
    <w:rsid w:val="005B07FA"/>
    <w:rsid w:val="005B1113"/>
    <w:rsid w:val="005B14DB"/>
    <w:rsid w:val="005B1CA3"/>
    <w:rsid w:val="005B1F41"/>
    <w:rsid w:val="005B20D0"/>
    <w:rsid w:val="005B220A"/>
    <w:rsid w:val="005B2541"/>
    <w:rsid w:val="005B2F2C"/>
    <w:rsid w:val="005B35A7"/>
    <w:rsid w:val="005B3851"/>
    <w:rsid w:val="005B39BD"/>
    <w:rsid w:val="005B4149"/>
    <w:rsid w:val="005B4A26"/>
    <w:rsid w:val="005B4C83"/>
    <w:rsid w:val="005B57C4"/>
    <w:rsid w:val="005B5861"/>
    <w:rsid w:val="005B5DAE"/>
    <w:rsid w:val="005B5E15"/>
    <w:rsid w:val="005B626F"/>
    <w:rsid w:val="005B6950"/>
    <w:rsid w:val="005B6A52"/>
    <w:rsid w:val="005B6C08"/>
    <w:rsid w:val="005B714C"/>
    <w:rsid w:val="005B7294"/>
    <w:rsid w:val="005B7AAC"/>
    <w:rsid w:val="005C0354"/>
    <w:rsid w:val="005C07D2"/>
    <w:rsid w:val="005C0D10"/>
    <w:rsid w:val="005C1186"/>
    <w:rsid w:val="005C173F"/>
    <w:rsid w:val="005C1F7C"/>
    <w:rsid w:val="005C20C6"/>
    <w:rsid w:val="005C2AB7"/>
    <w:rsid w:val="005C2F6E"/>
    <w:rsid w:val="005C30C8"/>
    <w:rsid w:val="005C3345"/>
    <w:rsid w:val="005C3913"/>
    <w:rsid w:val="005C4000"/>
    <w:rsid w:val="005C4816"/>
    <w:rsid w:val="005C482A"/>
    <w:rsid w:val="005C4A36"/>
    <w:rsid w:val="005C4AE7"/>
    <w:rsid w:val="005C4C37"/>
    <w:rsid w:val="005C54CC"/>
    <w:rsid w:val="005C57CD"/>
    <w:rsid w:val="005C5A72"/>
    <w:rsid w:val="005C5C29"/>
    <w:rsid w:val="005C63D4"/>
    <w:rsid w:val="005C6F8E"/>
    <w:rsid w:val="005D0C5E"/>
    <w:rsid w:val="005D141C"/>
    <w:rsid w:val="005D151C"/>
    <w:rsid w:val="005D18AC"/>
    <w:rsid w:val="005D1AAD"/>
    <w:rsid w:val="005D20DF"/>
    <w:rsid w:val="005D20FD"/>
    <w:rsid w:val="005D271C"/>
    <w:rsid w:val="005D2AA7"/>
    <w:rsid w:val="005D3134"/>
    <w:rsid w:val="005D3240"/>
    <w:rsid w:val="005D3348"/>
    <w:rsid w:val="005D415C"/>
    <w:rsid w:val="005D482C"/>
    <w:rsid w:val="005D4B26"/>
    <w:rsid w:val="005D4DA7"/>
    <w:rsid w:val="005D51E4"/>
    <w:rsid w:val="005D5317"/>
    <w:rsid w:val="005D6954"/>
    <w:rsid w:val="005D6F6A"/>
    <w:rsid w:val="005D7374"/>
    <w:rsid w:val="005D745C"/>
    <w:rsid w:val="005D79A0"/>
    <w:rsid w:val="005E0982"/>
    <w:rsid w:val="005E0B82"/>
    <w:rsid w:val="005E0D35"/>
    <w:rsid w:val="005E13BF"/>
    <w:rsid w:val="005E246D"/>
    <w:rsid w:val="005E24EB"/>
    <w:rsid w:val="005E2554"/>
    <w:rsid w:val="005E27D5"/>
    <w:rsid w:val="005E2AD8"/>
    <w:rsid w:val="005E2AEA"/>
    <w:rsid w:val="005E38C8"/>
    <w:rsid w:val="005E3F2C"/>
    <w:rsid w:val="005E4CB5"/>
    <w:rsid w:val="005E52D7"/>
    <w:rsid w:val="005E5810"/>
    <w:rsid w:val="005E5FD7"/>
    <w:rsid w:val="005E64DC"/>
    <w:rsid w:val="005E6B75"/>
    <w:rsid w:val="005E6D16"/>
    <w:rsid w:val="005E6E45"/>
    <w:rsid w:val="005E75C9"/>
    <w:rsid w:val="005E764E"/>
    <w:rsid w:val="005E7F9A"/>
    <w:rsid w:val="005E7FB7"/>
    <w:rsid w:val="005F0068"/>
    <w:rsid w:val="005F0217"/>
    <w:rsid w:val="005F0740"/>
    <w:rsid w:val="005F0CF9"/>
    <w:rsid w:val="005F1670"/>
    <w:rsid w:val="005F3705"/>
    <w:rsid w:val="005F3878"/>
    <w:rsid w:val="005F3ACD"/>
    <w:rsid w:val="005F4810"/>
    <w:rsid w:val="005F4D05"/>
    <w:rsid w:val="005F55B0"/>
    <w:rsid w:val="005F55F3"/>
    <w:rsid w:val="005F5CB2"/>
    <w:rsid w:val="005F5FB2"/>
    <w:rsid w:val="005F6294"/>
    <w:rsid w:val="005F641B"/>
    <w:rsid w:val="005F668C"/>
    <w:rsid w:val="005F6983"/>
    <w:rsid w:val="005F7EB6"/>
    <w:rsid w:val="005F7F31"/>
    <w:rsid w:val="00600636"/>
    <w:rsid w:val="00600687"/>
    <w:rsid w:val="00600A2D"/>
    <w:rsid w:val="00600BC3"/>
    <w:rsid w:val="00600D83"/>
    <w:rsid w:val="00600E01"/>
    <w:rsid w:val="00601034"/>
    <w:rsid w:val="00601059"/>
    <w:rsid w:val="0060131B"/>
    <w:rsid w:val="006016D4"/>
    <w:rsid w:val="00601908"/>
    <w:rsid w:val="00601E4C"/>
    <w:rsid w:val="00601FB6"/>
    <w:rsid w:val="00602140"/>
    <w:rsid w:val="00602411"/>
    <w:rsid w:val="0060246F"/>
    <w:rsid w:val="0060249C"/>
    <w:rsid w:val="006028D5"/>
    <w:rsid w:val="00602B32"/>
    <w:rsid w:val="00603449"/>
    <w:rsid w:val="00603852"/>
    <w:rsid w:val="00604033"/>
    <w:rsid w:val="00604A47"/>
    <w:rsid w:val="00605065"/>
    <w:rsid w:val="00605295"/>
    <w:rsid w:val="00605696"/>
    <w:rsid w:val="006058B0"/>
    <w:rsid w:val="00605EAB"/>
    <w:rsid w:val="0060612B"/>
    <w:rsid w:val="00606153"/>
    <w:rsid w:val="00606249"/>
    <w:rsid w:val="006062E0"/>
    <w:rsid w:val="00606566"/>
    <w:rsid w:val="00607E70"/>
    <w:rsid w:val="0061002B"/>
    <w:rsid w:val="00610179"/>
    <w:rsid w:val="00610810"/>
    <w:rsid w:val="00610C48"/>
    <w:rsid w:val="00611262"/>
    <w:rsid w:val="00611A7B"/>
    <w:rsid w:val="00611B70"/>
    <w:rsid w:val="006122DC"/>
    <w:rsid w:val="00612BFC"/>
    <w:rsid w:val="00612C26"/>
    <w:rsid w:val="00612F9C"/>
    <w:rsid w:val="00613200"/>
    <w:rsid w:val="0061347B"/>
    <w:rsid w:val="006135DE"/>
    <w:rsid w:val="006137A0"/>
    <w:rsid w:val="006137D8"/>
    <w:rsid w:val="00614882"/>
    <w:rsid w:val="00614F24"/>
    <w:rsid w:val="00615254"/>
    <w:rsid w:val="006156B2"/>
    <w:rsid w:val="00616460"/>
    <w:rsid w:val="0061657F"/>
    <w:rsid w:val="0061664D"/>
    <w:rsid w:val="00616658"/>
    <w:rsid w:val="00616B53"/>
    <w:rsid w:val="006172E0"/>
    <w:rsid w:val="0062092E"/>
    <w:rsid w:val="00620D0F"/>
    <w:rsid w:val="00620D3B"/>
    <w:rsid w:val="00621409"/>
    <w:rsid w:val="00622174"/>
    <w:rsid w:val="00622625"/>
    <w:rsid w:val="006229D4"/>
    <w:rsid w:val="00622F0A"/>
    <w:rsid w:val="0062310A"/>
    <w:rsid w:val="006232F2"/>
    <w:rsid w:val="00623B4E"/>
    <w:rsid w:val="00623DA2"/>
    <w:rsid w:val="00623EE3"/>
    <w:rsid w:val="0062411A"/>
    <w:rsid w:val="006242B2"/>
    <w:rsid w:val="00624502"/>
    <w:rsid w:val="00624F19"/>
    <w:rsid w:val="00625C5A"/>
    <w:rsid w:val="00626092"/>
    <w:rsid w:val="00626594"/>
    <w:rsid w:val="006267F7"/>
    <w:rsid w:val="006271D4"/>
    <w:rsid w:val="006274D2"/>
    <w:rsid w:val="006274D7"/>
    <w:rsid w:val="0063026C"/>
    <w:rsid w:val="00630AB5"/>
    <w:rsid w:val="00630BCC"/>
    <w:rsid w:val="00630E58"/>
    <w:rsid w:val="00631699"/>
    <w:rsid w:val="00631DD2"/>
    <w:rsid w:val="0063276C"/>
    <w:rsid w:val="00632B2B"/>
    <w:rsid w:val="0063338B"/>
    <w:rsid w:val="006334C6"/>
    <w:rsid w:val="00634BBD"/>
    <w:rsid w:val="00635181"/>
    <w:rsid w:val="006352AA"/>
    <w:rsid w:val="006353F2"/>
    <w:rsid w:val="00635932"/>
    <w:rsid w:val="0063604C"/>
    <w:rsid w:val="0063686B"/>
    <w:rsid w:val="0063703E"/>
    <w:rsid w:val="0063712C"/>
    <w:rsid w:val="006403E5"/>
    <w:rsid w:val="00640481"/>
    <w:rsid w:val="00640ECD"/>
    <w:rsid w:val="00640F2C"/>
    <w:rsid w:val="006415C2"/>
    <w:rsid w:val="006416FC"/>
    <w:rsid w:val="006419BE"/>
    <w:rsid w:val="006422FF"/>
    <w:rsid w:val="00642399"/>
    <w:rsid w:val="006423D1"/>
    <w:rsid w:val="00642AF9"/>
    <w:rsid w:val="00642F91"/>
    <w:rsid w:val="00642F93"/>
    <w:rsid w:val="006433AB"/>
    <w:rsid w:val="00643A8C"/>
    <w:rsid w:val="00643FE5"/>
    <w:rsid w:val="0064416B"/>
    <w:rsid w:val="00644567"/>
    <w:rsid w:val="00644EA6"/>
    <w:rsid w:val="00644FFC"/>
    <w:rsid w:val="00645010"/>
    <w:rsid w:val="00645045"/>
    <w:rsid w:val="00645065"/>
    <w:rsid w:val="00645693"/>
    <w:rsid w:val="00645859"/>
    <w:rsid w:val="00645EC3"/>
    <w:rsid w:val="006468BA"/>
    <w:rsid w:val="0064717E"/>
    <w:rsid w:val="006474E0"/>
    <w:rsid w:val="006476EE"/>
    <w:rsid w:val="00647DFB"/>
    <w:rsid w:val="006509A8"/>
    <w:rsid w:val="00650B86"/>
    <w:rsid w:val="00650BCA"/>
    <w:rsid w:val="00650DAE"/>
    <w:rsid w:val="00651354"/>
    <w:rsid w:val="006514CA"/>
    <w:rsid w:val="006520B7"/>
    <w:rsid w:val="00652317"/>
    <w:rsid w:val="0065254E"/>
    <w:rsid w:val="00652817"/>
    <w:rsid w:val="006528CF"/>
    <w:rsid w:val="006531AC"/>
    <w:rsid w:val="00653752"/>
    <w:rsid w:val="00653B00"/>
    <w:rsid w:val="00653FE9"/>
    <w:rsid w:val="0065407D"/>
    <w:rsid w:val="006541A0"/>
    <w:rsid w:val="0065420C"/>
    <w:rsid w:val="006547A3"/>
    <w:rsid w:val="006549C0"/>
    <w:rsid w:val="006549D2"/>
    <w:rsid w:val="00654A75"/>
    <w:rsid w:val="00654AB4"/>
    <w:rsid w:val="0065575D"/>
    <w:rsid w:val="00655DE6"/>
    <w:rsid w:val="006562E5"/>
    <w:rsid w:val="0065639A"/>
    <w:rsid w:val="00656B10"/>
    <w:rsid w:val="00656BAC"/>
    <w:rsid w:val="00656E16"/>
    <w:rsid w:val="00657203"/>
    <w:rsid w:val="0065755A"/>
    <w:rsid w:val="00657610"/>
    <w:rsid w:val="00657BF0"/>
    <w:rsid w:val="00657ED5"/>
    <w:rsid w:val="006600E5"/>
    <w:rsid w:val="006601D9"/>
    <w:rsid w:val="006606AE"/>
    <w:rsid w:val="00660C4E"/>
    <w:rsid w:val="00660F8A"/>
    <w:rsid w:val="00661079"/>
    <w:rsid w:val="00661317"/>
    <w:rsid w:val="00661E1E"/>
    <w:rsid w:val="0066207A"/>
    <w:rsid w:val="006620CE"/>
    <w:rsid w:val="0066248E"/>
    <w:rsid w:val="00662633"/>
    <w:rsid w:val="006626B0"/>
    <w:rsid w:val="00662850"/>
    <w:rsid w:val="00662916"/>
    <w:rsid w:val="00662A6F"/>
    <w:rsid w:val="00662F01"/>
    <w:rsid w:val="006631A0"/>
    <w:rsid w:val="00663793"/>
    <w:rsid w:val="00663E33"/>
    <w:rsid w:val="00664107"/>
    <w:rsid w:val="00664454"/>
    <w:rsid w:val="00664540"/>
    <w:rsid w:val="00664549"/>
    <w:rsid w:val="006646A7"/>
    <w:rsid w:val="0066487B"/>
    <w:rsid w:val="00664A3F"/>
    <w:rsid w:val="00664BCD"/>
    <w:rsid w:val="00665039"/>
    <w:rsid w:val="006652C4"/>
    <w:rsid w:val="00665379"/>
    <w:rsid w:val="006653C5"/>
    <w:rsid w:val="006662F4"/>
    <w:rsid w:val="0066643E"/>
    <w:rsid w:val="00666876"/>
    <w:rsid w:val="006669A7"/>
    <w:rsid w:val="006672F5"/>
    <w:rsid w:val="00667A27"/>
    <w:rsid w:val="00670087"/>
    <w:rsid w:val="00671852"/>
    <w:rsid w:val="006719A2"/>
    <w:rsid w:val="00671E39"/>
    <w:rsid w:val="00671F69"/>
    <w:rsid w:val="00672457"/>
    <w:rsid w:val="00672490"/>
    <w:rsid w:val="00672B68"/>
    <w:rsid w:val="00673183"/>
    <w:rsid w:val="00673865"/>
    <w:rsid w:val="00674488"/>
    <w:rsid w:val="00674A3D"/>
    <w:rsid w:val="00674BE5"/>
    <w:rsid w:val="006754E3"/>
    <w:rsid w:val="00676589"/>
    <w:rsid w:val="00676A30"/>
    <w:rsid w:val="00676A5A"/>
    <w:rsid w:val="00676E16"/>
    <w:rsid w:val="00677810"/>
    <w:rsid w:val="00677E24"/>
    <w:rsid w:val="006802E8"/>
    <w:rsid w:val="00680714"/>
    <w:rsid w:val="00680748"/>
    <w:rsid w:val="00680792"/>
    <w:rsid w:val="0068083C"/>
    <w:rsid w:val="00680B9C"/>
    <w:rsid w:val="00680C15"/>
    <w:rsid w:val="00680C85"/>
    <w:rsid w:val="00680C97"/>
    <w:rsid w:val="00681009"/>
    <w:rsid w:val="0068147F"/>
    <w:rsid w:val="006814DE"/>
    <w:rsid w:val="0068262E"/>
    <w:rsid w:val="00682725"/>
    <w:rsid w:val="00682BE6"/>
    <w:rsid w:val="00682C8A"/>
    <w:rsid w:val="00682F89"/>
    <w:rsid w:val="0068305F"/>
    <w:rsid w:val="00683548"/>
    <w:rsid w:val="006835B1"/>
    <w:rsid w:val="006837C4"/>
    <w:rsid w:val="00683AD6"/>
    <w:rsid w:val="00683F3A"/>
    <w:rsid w:val="00684385"/>
    <w:rsid w:val="0068454B"/>
    <w:rsid w:val="00684737"/>
    <w:rsid w:val="00684F91"/>
    <w:rsid w:val="00685069"/>
    <w:rsid w:val="0068540A"/>
    <w:rsid w:val="006856C9"/>
    <w:rsid w:val="006903BE"/>
    <w:rsid w:val="006909BF"/>
    <w:rsid w:val="006909FD"/>
    <w:rsid w:val="00690A6C"/>
    <w:rsid w:val="00690C37"/>
    <w:rsid w:val="00690FD8"/>
    <w:rsid w:val="0069120A"/>
    <w:rsid w:val="00691D9A"/>
    <w:rsid w:val="0069240F"/>
    <w:rsid w:val="00692BDB"/>
    <w:rsid w:val="00692C0D"/>
    <w:rsid w:val="0069305B"/>
    <w:rsid w:val="006936AD"/>
    <w:rsid w:val="0069409D"/>
    <w:rsid w:val="00694931"/>
    <w:rsid w:val="00694E3F"/>
    <w:rsid w:val="0069501A"/>
    <w:rsid w:val="0069536E"/>
    <w:rsid w:val="006960F6"/>
    <w:rsid w:val="00696444"/>
    <w:rsid w:val="006964AD"/>
    <w:rsid w:val="0069693B"/>
    <w:rsid w:val="00696A80"/>
    <w:rsid w:val="00696AFC"/>
    <w:rsid w:val="00696BD1"/>
    <w:rsid w:val="00696D12"/>
    <w:rsid w:val="00696FB4"/>
    <w:rsid w:val="00697E0D"/>
    <w:rsid w:val="006A00A1"/>
    <w:rsid w:val="006A0204"/>
    <w:rsid w:val="006A0349"/>
    <w:rsid w:val="006A0C16"/>
    <w:rsid w:val="006A1127"/>
    <w:rsid w:val="006A140E"/>
    <w:rsid w:val="006A1E08"/>
    <w:rsid w:val="006A244C"/>
    <w:rsid w:val="006A293B"/>
    <w:rsid w:val="006A2EBC"/>
    <w:rsid w:val="006A310E"/>
    <w:rsid w:val="006A3663"/>
    <w:rsid w:val="006A3665"/>
    <w:rsid w:val="006A38B8"/>
    <w:rsid w:val="006A38BE"/>
    <w:rsid w:val="006A3916"/>
    <w:rsid w:val="006A483D"/>
    <w:rsid w:val="006A4CA5"/>
    <w:rsid w:val="006A514D"/>
    <w:rsid w:val="006A5535"/>
    <w:rsid w:val="006A5AB8"/>
    <w:rsid w:val="006A5AD6"/>
    <w:rsid w:val="006A5F01"/>
    <w:rsid w:val="006A601A"/>
    <w:rsid w:val="006A6368"/>
    <w:rsid w:val="006A6812"/>
    <w:rsid w:val="006A6F81"/>
    <w:rsid w:val="006A73EA"/>
    <w:rsid w:val="006A758D"/>
    <w:rsid w:val="006B01CA"/>
    <w:rsid w:val="006B02E7"/>
    <w:rsid w:val="006B0822"/>
    <w:rsid w:val="006B09B1"/>
    <w:rsid w:val="006B0A44"/>
    <w:rsid w:val="006B13D0"/>
    <w:rsid w:val="006B1C02"/>
    <w:rsid w:val="006B2312"/>
    <w:rsid w:val="006B23E7"/>
    <w:rsid w:val="006B3163"/>
    <w:rsid w:val="006B34BE"/>
    <w:rsid w:val="006B41A6"/>
    <w:rsid w:val="006B437F"/>
    <w:rsid w:val="006B45D8"/>
    <w:rsid w:val="006B4CD9"/>
    <w:rsid w:val="006B4E2A"/>
    <w:rsid w:val="006B4E94"/>
    <w:rsid w:val="006B4FDA"/>
    <w:rsid w:val="006B5097"/>
    <w:rsid w:val="006B60B5"/>
    <w:rsid w:val="006B6803"/>
    <w:rsid w:val="006B69EA"/>
    <w:rsid w:val="006C038C"/>
    <w:rsid w:val="006C04B7"/>
    <w:rsid w:val="006C1012"/>
    <w:rsid w:val="006C1915"/>
    <w:rsid w:val="006C192F"/>
    <w:rsid w:val="006C1965"/>
    <w:rsid w:val="006C19AE"/>
    <w:rsid w:val="006C1B08"/>
    <w:rsid w:val="006C1BFE"/>
    <w:rsid w:val="006C24AF"/>
    <w:rsid w:val="006C3C8D"/>
    <w:rsid w:val="006C44E2"/>
    <w:rsid w:val="006C451D"/>
    <w:rsid w:val="006C4E3F"/>
    <w:rsid w:val="006C507C"/>
    <w:rsid w:val="006C54BC"/>
    <w:rsid w:val="006C54E7"/>
    <w:rsid w:val="006C5E42"/>
    <w:rsid w:val="006C5EC1"/>
    <w:rsid w:val="006C60E1"/>
    <w:rsid w:val="006C7110"/>
    <w:rsid w:val="006C7640"/>
    <w:rsid w:val="006C7918"/>
    <w:rsid w:val="006D0B5F"/>
    <w:rsid w:val="006D17A8"/>
    <w:rsid w:val="006D1A50"/>
    <w:rsid w:val="006D1AA0"/>
    <w:rsid w:val="006D1DA6"/>
    <w:rsid w:val="006D2373"/>
    <w:rsid w:val="006D254B"/>
    <w:rsid w:val="006D2B31"/>
    <w:rsid w:val="006D31BF"/>
    <w:rsid w:val="006D3488"/>
    <w:rsid w:val="006D3B1A"/>
    <w:rsid w:val="006D43E0"/>
    <w:rsid w:val="006D47CE"/>
    <w:rsid w:val="006D4C6D"/>
    <w:rsid w:val="006D55A3"/>
    <w:rsid w:val="006D5C7E"/>
    <w:rsid w:val="006D5CFF"/>
    <w:rsid w:val="006D6271"/>
    <w:rsid w:val="006D676C"/>
    <w:rsid w:val="006D6E2F"/>
    <w:rsid w:val="006D7103"/>
    <w:rsid w:val="006D727D"/>
    <w:rsid w:val="006D78F6"/>
    <w:rsid w:val="006D7F1C"/>
    <w:rsid w:val="006E00BA"/>
    <w:rsid w:val="006E12D3"/>
    <w:rsid w:val="006E1744"/>
    <w:rsid w:val="006E19F4"/>
    <w:rsid w:val="006E1AB8"/>
    <w:rsid w:val="006E1BB4"/>
    <w:rsid w:val="006E2000"/>
    <w:rsid w:val="006E2AFC"/>
    <w:rsid w:val="006E2F13"/>
    <w:rsid w:val="006E317E"/>
    <w:rsid w:val="006E32B2"/>
    <w:rsid w:val="006E353F"/>
    <w:rsid w:val="006E3834"/>
    <w:rsid w:val="006E3937"/>
    <w:rsid w:val="006E4184"/>
    <w:rsid w:val="006E4982"/>
    <w:rsid w:val="006E5039"/>
    <w:rsid w:val="006E54DF"/>
    <w:rsid w:val="006E5750"/>
    <w:rsid w:val="006E5882"/>
    <w:rsid w:val="006E5B0E"/>
    <w:rsid w:val="006E623B"/>
    <w:rsid w:val="006E66FD"/>
    <w:rsid w:val="006E7274"/>
    <w:rsid w:val="006E75D7"/>
    <w:rsid w:val="006E7671"/>
    <w:rsid w:val="006E7F84"/>
    <w:rsid w:val="006F00D8"/>
    <w:rsid w:val="006F0BC8"/>
    <w:rsid w:val="006F0CCF"/>
    <w:rsid w:val="006F1847"/>
    <w:rsid w:val="006F18C1"/>
    <w:rsid w:val="006F29AA"/>
    <w:rsid w:val="006F3AA4"/>
    <w:rsid w:val="006F3B19"/>
    <w:rsid w:val="006F3FFC"/>
    <w:rsid w:val="006F44FC"/>
    <w:rsid w:val="006F46DA"/>
    <w:rsid w:val="006F4715"/>
    <w:rsid w:val="006F4951"/>
    <w:rsid w:val="006F49F8"/>
    <w:rsid w:val="006F5A9A"/>
    <w:rsid w:val="006F5C78"/>
    <w:rsid w:val="006F5EA3"/>
    <w:rsid w:val="006F612F"/>
    <w:rsid w:val="006F71F3"/>
    <w:rsid w:val="006F7292"/>
    <w:rsid w:val="006F7645"/>
    <w:rsid w:val="0070018F"/>
    <w:rsid w:val="0070043B"/>
    <w:rsid w:val="00700462"/>
    <w:rsid w:val="007010FD"/>
    <w:rsid w:val="0070114B"/>
    <w:rsid w:val="0070129A"/>
    <w:rsid w:val="00701473"/>
    <w:rsid w:val="007016EE"/>
    <w:rsid w:val="007024BA"/>
    <w:rsid w:val="00702D32"/>
    <w:rsid w:val="00703218"/>
    <w:rsid w:val="00703242"/>
    <w:rsid w:val="00703ED3"/>
    <w:rsid w:val="0070428A"/>
    <w:rsid w:val="0070492A"/>
    <w:rsid w:val="00704934"/>
    <w:rsid w:val="007049B3"/>
    <w:rsid w:val="00704B47"/>
    <w:rsid w:val="007052B2"/>
    <w:rsid w:val="007055F4"/>
    <w:rsid w:val="00705720"/>
    <w:rsid w:val="0070573D"/>
    <w:rsid w:val="00706939"/>
    <w:rsid w:val="00707386"/>
    <w:rsid w:val="007073A5"/>
    <w:rsid w:val="0070749F"/>
    <w:rsid w:val="007078AB"/>
    <w:rsid w:val="0071051B"/>
    <w:rsid w:val="0071087A"/>
    <w:rsid w:val="00711149"/>
    <w:rsid w:val="007118D5"/>
    <w:rsid w:val="007125E1"/>
    <w:rsid w:val="007128E0"/>
    <w:rsid w:val="00712C55"/>
    <w:rsid w:val="00712D85"/>
    <w:rsid w:val="0071314C"/>
    <w:rsid w:val="007132A9"/>
    <w:rsid w:val="0071387F"/>
    <w:rsid w:val="00713A31"/>
    <w:rsid w:val="00713CFE"/>
    <w:rsid w:val="0071452D"/>
    <w:rsid w:val="0071493A"/>
    <w:rsid w:val="00714DE3"/>
    <w:rsid w:val="007156A4"/>
    <w:rsid w:val="00715774"/>
    <w:rsid w:val="00715D0D"/>
    <w:rsid w:val="00715F72"/>
    <w:rsid w:val="00716167"/>
    <w:rsid w:val="00716EFD"/>
    <w:rsid w:val="00717202"/>
    <w:rsid w:val="00717B1C"/>
    <w:rsid w:val="00720ED7"/>
    <w:rsid w:val="00720F11"/>
    <w:rsid w:val="00721005"/>
    <w:rsid w:val="00721544"/>
    <w:rsid w:val="00721C17"/>
    <w:rsid w:val="00721F0C"/>
    <w:rsid w:val="00721F41"/>
    <w:rsid w:val="00722A5C"/>
    <w:rsid w:val="007230D2"/>
    <w:rsid w:val="00723B6D"/>
    <w:rsid w:val="00723BF6"/>
    <w:rsid w:val="00723D4E"/>
    <w:rsid w:val="00724058"/>
    <w:rsid w:val="007248BB"/>
    <w:rsid w:val="00724C0D"/>
    <w:rsid w:val="007253C4"/>
    <w:rsid w:val="00725CD1"/>
    <w:rsid w:val="007261EE"/>
    <w:rsid w:val="007261FC"/>
    <w:rsid w:val="00726599"/>
    <w:rsid w:val="00726607"/>
    <w:rsid w:val="007273D3"/>
    <w:rsid w:val="00727895"/>
    <w:rsid w:val="00727E6A"/>
    <w:rsid w:val="007310DD"/>
    <w:rsid w:val="00731C31"/>
    <w:rsid w:val="00732854"/>
    <w:rsid w:val="00733241"/>
    <w:rsid w:val="0073360C"/>
    <w:rsid w:val="0073426F"/>
    <w:rsid w:val="0073427C"/>
    <w:rsid w:val="00734917"/>
    <w:rsid w:val="00735650"/>
    <w:rsid w:val="0073567F"/>
    <w:rsid w:val="00736280"/>
    <w:rsid w:val="00736443"/>
    <w:rsid w:val="00736825"/>
    <w:rsid w:val="007368DE"/>
    <w:rsid w:val="0073716D"/>
    <w:rsid w:val="00737B25"/>
    <w:rsid w:val="00737EF1"/>
    <w:rsid w:val="00740B3F"/>
    <w:rsid w:val="00740F53"/>
    <w:rsid w:val="00740FBD"/>
    <w:rsid w:val="0074105A"/>
    <w:rsid w:val="00741DE7"/>
    <w:rsid w:val="007423AF"/>
    <w:rsid w:val="007427B8"/>
    <w:rsid w:val="0074284C"/>
    <w:rsid w:val="00742C90"/>
    <w:rsid w:val="00742D47"/>
    <w:rsid w:val="00743503"/>
    <w:rsid w:val="007436E0"/>
    <w:rsid w:val="00743913"/>
    <w:rsid w:val="00743B67"/>
    <w:rsid w:val="00744623"/>
    <w:rsid w:val="00744AEE"/>
    <w:rsid w:val="00744D30"/>
    <w:rsid w:val="007456F3"/>
    <w:rsid w:val="00746372"/>
    <w:rsid w:val="007475BF"/>
    <w:rsid w:val="007477F6"/>
    <w:rsid w:val="00747CE6"/>
    <w:rsid w:val="007501C0"/>
    <w:rsid w:val="0075033C"/>
    <w:rsid w:val="0075058D"/>
    <w:rsid w:val="007510E7"/>
    <w:rsid w:val="007514AB"/>
    <w:rsid w:val="00752C50"/>
    <w:rsid w:val="0075324F"/>
    <w:rsid w:val="0075355F"/>
    <w:rsid w:val="00753833"/>
    <w:rsid w:val="00753DB3"/>
    <w:rsid w:val="00753F54"/>
    <w:rsid w:val="00754CA1"/>
    <w:rsid w:val="00755259"/>
    <w:rsid w:val="007553AB"/>
    <w:rsid w:val="007554E4"/>
    <w:rsid w:val="00756E20"/>
    <w:rsid w:val="00757023"/>
    <w:rsid w:val="007570EF"/>
    <w:rsid w:val="00757A38"/>
    <w:rsid w:val="00757E53"/>
    <w:rsid w:val="007602CD"/>
    <w:rsid w:val="00760483"/>
    <w:rsid w:val="007605F6"/>
    <w:rsid w:val="00760923"/>
    <w:rsid w:val="00760B2C"/>
    <w:rsid w:val="00760C4D"/>
    <w:rsid w:val="00760E37"/>
    <w:rsid w:val="00761425"/>
    <w:rsid w:val="007620C1"/>
    <w:rsid w:val="0076227F"/>
    <w:rsid w:val="0076247A"/>
    <w:rsid w:val="00762533"/>
    <w:rsid w:val="00762F73"/>
    <w:rsid w:val="00763860"/>
    <w:rsid w:val="00763CBC"/>
    <w:rsid w:val="00763F75"/>
    <w:rsid w:val="007641BF"/>
    <w:rsid w:val="00764388"/>
    <w:rsid w:val="0076554C"/>
    <w:rsid w:val="007658D5"/>
    <w:rsid w:val="00766008"/>
    <w:rsid w:val="0076604E"/>
    <w:rsid w:val="00766434"/>
    <w:rsid w:val="007665F4"/>
    <w:rsid w:val="00767725"/>
    <w:rsid w:val="00767798"/>
    <w:rsid w:val="00767A04"/>
    <w:rsid w:val="00770198"/>
    <w:rsid w:val="007701B0"/>
    <w:rsid w:val="00770202"/>
    <w:rsid w:val="00770373"/>
    <w:rsid w:val="007703AA"/>
    <w:rsid w:val="00770432"/>
    <w:rsid w:val="00770F33"/>
    <w:rsid w:val="00771B9C"/>
    <w:rsid w:val="007734AE"/>
    <w:rsid w:val="00773735"/>
    <w:rsid w:val="00773872"/>
    <w:rsid w:val="00773995"/>
    <w:rsid w:val="00774BFB"/>
    <w:rsid w:val="00775340"/>
    <w:rsid w:val="007754B3"/>
    <w:rsid w:val="00775C63"/>
    <w:rsid w:val="00775E65"/>
    <w:rsid w:val="00776762"/>
    <w:rsid w:val="00776A1A"/>
    <w:rsid w:val="00776DF1"/>
    <w:rsid w:val="00776F27"/>
    <w:rsid w:val="0077702D"/>
    <w:rsid w:val="0077784E"/>
    <w:rsid w:val="00777EA3"/>
    <w:rsid w:val="0078007D"/>
    <w:rsid w:val="00780401"/>
    <w:rsid w:val="007809A9"/>
    <w:rsid w:val="00781000"/>
    <w:rsid w:val="00782023"/>
    <w:rsid w:val="007822E7"/>
    <w:rsid w:val="00782455"/>
    <w:rsid w:val="00783013"/>
    <w:rsid w:val="0078331F"/>
    <w:rsid w:val="00783349"/>
    <w:rsid w:val="007836C6"/>
    <w:rsid w:val="00783EE1"/>
    <w:rsid w:val="0078467C"/>
    <w:rsid w:val="00784B8D"/>
    <w:rsid w:val="00784C3C"/>
    <w:rsid w:val="00784DC0"/>
    <w:rsid w:val="00785346"/>
    <w:rsid w:val="00785589"/>
    <w:rsid w:val="00785712"/>
    <w:rsid w:val="00785BDF"/>
    <w:rsid w:val="00786004"/>
    <w:rsid w:val="00786049"/>
    <w:rsid w:val="00786115"/>
    <w:rsid w:val="00786243"/>
    <w:rsid w:val="0078627A"/>
    <w:rsid w:val="0078632A"/>
    <w:rsid w:val="0078669B"/>
    <w:rsid w:val="00786FAE"/>
    <w:rsid w:val="007870B7"/>
    <w:rsid w:val="007870EE"/>
    <w:rsid w:val="0078748B"/>
    <w:rsid w:val="00790730"/>
    <w:rsid w:val="00792A04"/>
    <w:rsid w:val="00792A3F"/>
    <w:rsid w:val="00792CAA"/>
    <w:rsid w:val="00793458"/>
    <w:rsid w:val="007944BA"/>
    <w:rsid w:val="007944D9"/>
    <w:rsid w:val="0079476A"/>
    <w:rsid w:val="00794FC0"/>
    <w:rsid w:val="00795039"/>
    <w:rsid w:val="007952D5"/>
    <w:rsid w:val="007953C1"/>
    <w:rsid w:val="00795858"/>
    <w:rsid w:val="00795940"/>
    <w:rsid w:val="007964A7"/>
    <w:rsid w:val="00796F4C"/>
    <w:rsid w:val="007971AD"/>
    <w:rsid w:val="00797652"/>
    <w:rsid w:val="00797CBE"/>
    <w:rsid w:val="00797E1F"/>
    <w:rsid w:val="00797F73"/>
    <w:rsid w:val="007A046A"/>
    <w:rsid w:val="007A079E"/>
    <w:rsid w:val="007A106F"/>
    <w:rsid w:val="007A14CF"/>
    <w:rsid w:val="007A232C"/>
    <w:rsid w:val="007A24E3"/>
    <w:rsid w:val="007A24F1"/>
    <w:rsid w:val="007A269D"/>
    <w:rsid w:val="007A2741"/>
    <w:rsid w:val="007A4512"/>
    <w:rsid w:val="007A4666"/>
    <w:rsid w:val="007A4808"/>
    <w:rsid w:val="007A493B"/>
    <w:rsid w:val="007A4E8C"/>
    <w:rsid w:val="007A5D94"/>
    <w:rsid w:val="007A5F65"/>
    <w:rsid w:val="007A7020"/>
    <w:rsid w:val="007A7838"/>
    <w:rsid w:val="007B0315"/>
    <w:rsid w:val="007B0690"/>
    <w:rsid w:val="007B069E"/>
    <w:rsid w:val="007B0B18"/>
    <w:rsid w:val="007B0F61"/>
    <w:rsid w:val="007B1806"/>
    <w:rsid w:val="007B2285"/>
    <w:rsid w:val="007B2357"/>
    <w:rsid w:val="007B2797"/>
    <w:rsid w:val="007B29F7"/>
    <w:rsid w:val="007B2B15"/>
    <w:rsid w:val="007B2B6C"/>
    <w:rsid w:val="007B2D59"/>
    <w:rsid w:val="007B2DEA"/>
    <w:rsid w:val="007B3209"/>
    <w:rsid w:val="007B3C29"/>
    <w:rsid w:val="007B3CB6"/>
    <w:rsid w:val="007B3D73"/>
    <w:rsid w:val="007B3ED8"/>
    <w:rsid w:val="007B42AC"/>
    <w:rsid w:val="007B4F90"/>
    <w:rsid w:val="007B4FD5"/>
    <w:rsid w:val="007B5147"/>
    <w:rsid w:val="007B5415"/>
    <w:rsid w:val="007B6365"/>
    <w:rsid w:val="007B639D"/>
    <w:rsid w:val="007B63CD"/>
    <w:rsid w:val="007B685D"/>
    <w:rsid w:val="007B69B8"/>
    <w:rsid w:val="007B7011"/>
    <w:rsid w:val="007B7311"/>
    <w:rsid w:val="007B7C32"/>
    <w:rsid w:val="007B7DDF"/>
    <w:rsid w:val="007C02C7"/>
    <w:rsid w:val="007C0703"/>
    <w:rsid w:val="007C1A1C"/>
    <w:rsid w:val="007C1C98"/>
    <w:rsid w:val="007C1E28"/>
    <w:rsid w:val="007C237E"/>
    <w:rsid w:val="007C2916"/>
    <w:rsid w:val="007C2A56"/>
    <w:rsid w:val="007C2AB4"/>
    <w:rsid w:val="007C2FCA"/>
    <w:rsid w:val="007C3041"/>
    <w:rsid w:val="007C3367"/>
    <w:rsid w:val="007C351F"/>
    <w:rsid w:val="007C379C"/>
    <w:rsid w:val="007C3BFD"/>
    <w:rsid w:val="007C4FC9"/>
    <w:rsid w:val="007C500F"/>
    <w:rsid w:val="007C542B"/>
    <w:rsid w:val="007C564D"/>
    <w:rsid w:val="007C5C8D"/>
    <w:rsid w:val="007C5F07"/>
    <w:rsid w:val="007C63AD"/>
    <w:rsid w:val="007C66C6"/>
    <w:rsid w:val="007C674F"/>
    <w:rsid w:val="007D01F9"/>
    <w:rsid w:val="007D0234"/>
    <w:rsid w:val="007D023D"/>
    <w:rsid w:val="007D0275"/>
    <w:rsid w:val="007D038A"/>
    <w:rsid w:val="007D067E"/>
    <w:rsid w:val="007D0A5D"/>
    <w:rsid w:val="007D111E"/>
    <w:rsid w:val="007D1337"/>
    <w:rsid w:val="007D151E"/>
    <w:rsid w:val="007D15D4"/>
    <w:rsid w:val="007D17AE"/>
    <w:rsid w:val="007D1B37"/>
    <w:rsid w:val="007D1C7E"/>
    <w:rsid w:val="007D1EFB"/>
    <w:rsid w:val="007D2ECB"/>
    <w:rsid w:val="007D30B1"/>
    <w:rsid w:val="007D55CF"/>
    <w:rsid w:val="007D5B0C"/>
    <w:rsid w:val="007D5D17"/>
    <w:rsid w:val="007D641C"/>
    <w:rsid w:val="007D64CF"/>
    <w:rsid w:val="007D6673"/>
    <w:rsid w:val="007D6762"/>
    <w:rsid w:val="007D6833"/>
    <w:rsid w:val="007D68BD"/>
    <w:rsid w:val="007D6B0A"/>
    <w:rsid w:val="007D6B6B"/>
    <w:rsid w:val="007D6D09"/>
    <w:rsid w:val="007D70F3"/>
    <w:rsid w:val="007D7284"/>
    <w:rsid w:val="007D7A2F"/>
    <w:rsid w:val="007D7ABF"/>
    <w:rsid w:val="007E00EA"/>
    <w:rsid w:val="007E1067"/>
    <w:rsid w:val="007E121B"/>
    <w:rsid w:val="007E1552"/>
    <w:rsid w:val="007E1885"/>
    <w:rsid w:val="007E2BCE"/>
    <w:rsid w:val="007E3916"/>
    <w:rsid w:val="007E3F4E"/>
    <w:rsid w:val="007E4114"/>
    <w:rsid w:val="007E4984"/>
    <w:rsid w:val="007E4F8A"/>
    <w:rsid w:val="007E5077"/>
    <w:rsid w:val="007E5531"/>
    <w:rsid w:val="007E56C0"/>
    <w:rsid w:val="007E5CC7"/>
    <w:rsid w:val="007E5D72"/>
    <w:rsid w:val="007E6780"/>
    <w:rsid w:val="007E7448"/>
    <w:rsid w:val="007E768D"/>
    <w:rsid w:val="007E7DB3"/>
    <w:rsid w:val="007F034D"/>
    <w:rsid w:val="007F09D9"/>
    <w:rsid w:val="007F0FE2"/>
    <w:rsid w:val="007F1440"/>
    <w:rsid w:val="007F196B"/>
    <w:rsid w:val="007F1BD4"/>
    <w:rsid w:val="007F1C25"/>
    <w:rsid w:val="007F1E50"/>
    <w:rsid w:val="007F206A"/>
    <w:rsid w:val="007F24B4"/>
    <w:rsid w:val="007F2800"/>
    <w:rsid w:val="007F2F9B"/>
    <w:rsid w:val="007F355A"/>
    <w:rsid w:val="007F3580"/>
    <w:rsid w:val="007F4C7F"/>
    <w:rsid w:val="007F4D97"/>
    <w:rsid w:val="007F4DEB"/>
    <w:rsid w:val="007F56ED"/>
    <w:rsid w:val="007F5AD7"/>
    <w:rsid w:val="007F65CF"/>
    <w:rsid w:val="007F66D6"/>
    <w:rsid w:val="007F6968"/>
    <w:rsid w:val="007F6A64"/>
    <w:rsid w:val="007F6BF2"/>
    <w:rsid w:val="00800730"/>
    <w:rsid w:val="008012E1"/>
    <w:rsid w:val="00801BE3"/>
    <w:rsid w:val="00801D62"/>
    <w:rsid w:val="00801D99"/>
    <w:rsid w:val="00802029"/>
    <w:rsid w:val="008020B7"/>
    <w:rsid w:val="00802EEF"/>
    <w:rsid w:val="008030F7"/>
    <w:rsid w:val="00803198"/>
    <w:rsid w:val="0080330D"/>
    <w:rsid w:val="0080463D"/>
    <w:rsid w:val="00804888"/>
    <w:rsid w:val="00804B51"/>
    <w:rsid w:val="00805957"/>
    <w:rsid w:val="00805EE6"/>
    <w:rsid w:val="00805F3D"/>
    <w:rsid w:val="00806041"/>
    <w:rsid w:val="00806BFF"/>
    <w:rsid w:val="00806DA4"/>
    <w:rsid w:val="00806EE5"/>
    <w:rsid w:val="00807C13"/>
    <w:rsid w:val="00810C5D"/>
    <w:rsid w:val="008113BC"/>
    <w:rsid w:val="00811944"/>
    <w:rsid w:val="00812182"/>
    <w:rsid w:val="0081270C"/>
    <w:rsid w:val="008127F3"/>
    <w:rsid w:val="00812A66"/>
    <w:rsid w:val="00812A92"/>
    <w:rsid w:val="00812B7D"/>
    <w:rsid w:val="00813339"/>
    <w:rsid w:val="00813656"/>
    <w:rsid w:val="00813B0F"/>
    <w:rsid w:val="00813DF2"/>
    <w:rsid w:val="008141EC"/>
    <w:rsid w:val="00814A06"/>
    <w:rsid w:val="00814A91"/>
    <w:rsid w:val="00814D14"/>
    <w:rsid w:val="00814E47"/>
    <w:rsid w:val="00814E87"/>
    <w:rsid w:val="00814E9B"/>
    <w:rsid w:val="00814EB2"/>
    <w:rsid w:val="00815048"/>
    <w:rsid w:val="00815095"/>
    <w:rsid w:val="008150CE"/>
    <w:rsid w:val="00815236"/>
    <w:rsid w:val="008159A6"/>
    <w:rsid w:val="00815EA4"/>
    <w:rsid w:val="00816779"/>
    <w:rsid w:val="00816AE6"/>
    <w:rsid w:val="00817742"/>
    <w:rsid w:val="008178B3"/>
    <w:rsid w:val="00817F9C"/>
    <w:rsid w:val="0082047C"/>
    <w:rsid w:val="008205DB"/>
    <w:rsid w:val="00820721"/>
    <w:rsid w:val="008208AD"/>
    <w:rsid w:val="00820DC9"/>
    <w:rsid w:val="0082133D"/>
    <w:rsid w:val="00822A36"/>
    <w:rsid w:val="00823477"/>
    <w:rsid w:val="00823879"/>
    <w:rsid w:val="00823B24"/>
    <w:rsid w:val="00823E0A"/>
    <w:rsid w:val="008245B8"/>
    <w:rsid w:val="00824FCC"/>
    <w:rsid w:val="00825022"/>
    <w:rsid w:val="008263A3"/>
    <w:rsid w:val="00826484"/>
    <w:rsid w:val="00826506"/>
    <w:rsid w:val="008267B5"/>
    <w:rsid w:val="00826914"/>
    <w:rsid w:val="00826A01"/>
    <w:rsid w:val="00827782"/>
    <w:rsid w:val="0083018C"/>
    <w:rsid w:val="008301D1"/>
    <w:rsid w:val="008301EC"/>
    <w:rsid w:val="0083091E"/>
    <w:rsid w:val="008317D2"/>
    <w:rsid w:val="00831A90"/>
    <w:rsid w:val="008323F8"/>
    <w:rsid w:val="00833529"/>
    <w:rsid w:val="00833706"/>
    <w:rsid w:val="00833F68"/>
    <w:rsid w:val="008340FF"/>
    <w:rsid w:val="008341CB"/>
    <w:rsid w:val="00834B91"/>
    <w:rsid w:val="00835EF5"/>
    <w:rsid w:val="008360DA"/>
    <w:rsid w:val="00836553"/>
    <w:rsid w:val="008403A1"/>
    <w:rsid w:val="0084048F"/>
    <w:rsid w:val="008408C9"/>
    <w:rsid w:val="00840CFC"/>
    <w:rsid w:val="00840E79"/>
    <w:rsid w:val="0084124B"/>
    <w:rsid w:val="008416B1"/>
    <w:rsid w:val="00841F42"/>
    <w:rsid w:val="00841FB7"/>
    <w:rsid w:val="008420DF"/>
    <w:rsid w:val="0084243D"/>
    <w:rsid w:val="00842442"/>
    <w:rsid w:val="00842994"/>
    <w:rsid w:val="00842C3D"/>
    <w:rsid w:val="00843A21"/>
    <w:rsid w:val="00844638"/>
    <w:rsid w:val="00844EC9"/>
    <w:rsid w:val="008453D3"/>
    <w:rsid w:val="00845641"/>
    <w:rsid w:val="008465E2"/>
    <w:rsid w:val="00846872"/>
    <w:rsid w:val="00846C03"/>
    <w:rsid w:val="0084727A"/>
    <w:rsid w:val="0084787B"/>
    <w:rsid w:val="0085043C"/>
    <w:rsid w:val="00851454"/>
    <w:rsid w:val="00851BFA"/>
    <w:rsid w:val="00851FD4"/>
    <w:rsid w:val="00852FEB"/>
    <w:rsid w:val="0085343A"/>
    <w:rsid w:val="00853AFF"/>
    <w:rsid w:val="00853E58"/>
    <w:rsid w:val="00853F5A"/>
    <w:rsid w:val="0085463E"/>
    <w:rsid w:val="0085464B"/>
    <w:rsid w:val="00854EFC"/>
    <w:rsid w:val="00855001"/>
    <w:rsid w:val="00855430"/>
    <w:rsid w:val="00855B4A"/>
    <w:rsid w:val="00855F64"/>
    <w:rsid w:val="00855F82"/>
    <w:rsid w:val="00856248"/>
    <w:rsid w:val="008565A1"/>
    <w:rsid w:val="00856820"/>
    <w:rsid w:val="00857172"/>
    <w:rsid w:val="00857209"/>
    <w:rsid w:val="00857351"/>
    <w:rsid w:val="00857A03"/>
    <w:rsid w:val="00857B6B"/>
    <w:rsid w:val="00857D22"/>
    <w:rsid w:val="00860C0D"/>
    <w:rsid w:val="00860CB8"/>
    <w:rsid w:val="00861024"/>
    <w:rsid w:val="0086198A"/>
    <w:rsid w:val="00861DB8"/>
    <w:rsid w:val="008623EC"/>
    <w:rsid w:val="00863254"/>
    <w:rsid w:val="00863E84"/>
    <w:rsid w:val="00863EF1"/>
    <w:rsid w:val="008640F7"/>
    <w:rsid w:val="00864125"/>
    <w:rsid w:val="0086422B"/>
    <w:rsid w:val="00864564"/>
    <w:rsid w:val="00864A1D"/>
    <w:rsid w:val="00864D48"/>
    <w:rsid w:val="00865C6C"/>
    <w:rsid w:val="0086675B"/>
    <w:rsid w:val="0086760D"/>
    <w:rsid w:val="00867706"/>
    <w:rsid w:val="008677F4"/>
    <w:rsid w:val="00867D3A"/>
    <w:rsid w:val="00867E3E"/>
    <w:rsid w:val="008701F5"/>
    <w:rsid w:val="00870846"/>
    <w:rsid w:val="0087094C"/>
    <w:rsid w:val="0087098C"/>
    <w:rsid w:val="00870A99"/>
    <w:rsid w:val="00870D38"/>
    <w:rsid w:val="008711B2"/>
    <w:rsid w:val="00871401"/>
    <w:rsid w:val="008717DF"/>
    <w:rsid w:val="008719D6"/>
    <w:rsid w:val="0087215E"/>
    <w:rsid w:val="008724E3"/>
    <w:rsid w:val="00872D3E"/>
    <w:rsid w:val="008733BA"/>
    <w:rsid w:val="00873412"/>
    <w:rsid w:val="00873589"/>
    <w:rsid w:val="0087361B"/>
    <w:rsid w:val="00873980"/>
    <w:rsid w:val="00873AD4"/>
    <w:rsid w:val="00874C80"/>
    <w:rsid w:val="00874F68"/>
    <w:rsid w:val="008750DC"/>
    <w:rsid w:val="00875852"/>
    <w:rsid w:val="00875F4A"/>
    <w:rsid w:val="008769C9"/>
    <w:rsid w:val="00877156"/>
    <w:rsid w:val="008775F6"/>
    <w:rsid w:val="00877A1B"/>
    <w:rsid w:val="00877BC5"/>
    <w:rsid w:val="008803B6"/>
    <w:rsid w:val="0088052A"/>
    <w:rsid w:val="00881181"/>
    <w:rsid w:val="00882565"/>
    <w:rsid w:val="008825CA"/>
    <w:rsid w:val="00882B8E"/>
    <w:rsid w:val="00883465"/>
    <w:rsid w:val="0088356F"/>
    <w:rsid w:val="0088376F"/>
    <w:rsid w:val="00883BBE"/>
    <w:rsid w:val="00883C11"/>
    <w:rsid w:val="00883CA8"/>
    <w:rsid w:val="00883D18"/>
    <w:rsid w:val="008848D8"/>
    <w:rsid w:val="00884B06"/>
    <w:rsid w:val="00884B1A"/>
    <w:rsid w:val="00884B1D"/>
    <w:rsid w:val="00884CF4"/>
    <w:rsid w:val="00884F6F"/>
    <w:rsid w:val="008851F0"/>
    <w:rsid w:val="00885CC3"/>
    <w:rsid w:val="008860D1"/>
    <w:rsid w:val="00886AD0"/>
    <w:rsid w:val="00886BB5"/>
    <w:rsid w:val="00887ADA"/>
    <w:rsid w:val="00887F00"/>
    <w:rsid w:val="008902E2"/>
    <w:rsid w:val="0089050A"/>
    <w:rsid w:val="008905B1"/>
    <w:rsid w:val="00891165"/>
    <w:rsid w:val="008911F4"/>
    <w:rsid w:val="00891691"/>
    <w:rsid w:val="00891744"/>
    <w:rsid w:val="00891821"/>
    <w:rsid w:val="00891DD7"/>
    <w:rsid w:val="00891F3D"/>
    <w:rsid w:val="00892525"/>
    <w:rsid w:val="00892A92"/>
    <w:rsid w:val="00892EF7"/>
    <w:rsid w:val="0089308B"/>
    <w:rsid w:val="00893270"/>
    <w:rsid w:val="008938C7"/>
    <w:rsid w:val="00893989"/>
    <w:rsid w:val="0089467B"/>
    <w:rsid w:val="00895076"/>
    <w:rsid w:val="00895EE7"/>
    <w:rsid w:val="008969B4"/>
    <w:rsid w:val="00897316"/>
    <w:rsid w:val="0089763A"/>
    <w:rsid w:val="00897716"/>
    <w:rsid w:val="00897A0A"/>
    <w:rsid w:val="00897E1D"/>
    <w:rsid w:val="008A0951"/>
    <w:rsid w:val="008A0AFB"/>
    <w:rsid w:val="008A14FA"/>
    <w:rsid w:val="008A1820"/>
    <w:rsid w:val="008A26A2"/>
    <w:rsid w:val="008A2735"/>
    <w:rsid w:val="008A27F3"/>
    <w:rsid w:val="008A2A44"/>
    <w:rsid w:val="008A2C01"/>
    <w:rsid w:val="008A2C20"/>
    <w:rsid w:val="008A2CA2"/>
    <w:rsid w:val="008A31A5"/>
    <w:rsid w:val="008A347B"/>
    <w:rsid w:val="008A3CA7"/>
    <w:rsid w:val="008A3F7C"/>
    <w:rsid w:val="008A4093"/>
    <w:rsid w:val="008A43A2"/>
    <w:rsid w:val="008A484B"/>
    <w:rsid w:val="008A4D90"/>
    <w:rsid w:val="008A4E20"/>
    <w:rsid w:val="008A4E9D"/>
    <w:rsid w:val="008A532A"/>
    <w:rsid w:val="008A5907"/>
    <w:rsid w:val="008A6804"/>
    <w:rsid w:val="008A710F"/>
    <w:rsid w:val="008A7C42"/>
    <w:rsid w:val="008B0358"/>
    <w:rsid w:val="008B0803"/>
    <w:rsid w:val="008B0B55"/>
    <w:rsid w:val="008B0E62"/>
    <w:rsid w:val="008B0EAA"/>
    <w:rsid w:val="008B0F51"/>
    <w:rsid w:val="008B0FB7"/>
    <w:rsid w:val="008B15E2"/>
    <w:rsid w:val="008B1EBA"/>
    <w:rsid w:val="008B2460"/>
    <w:rsid w:val="008B360C"/>
    <w:rsid w:val="008B367A"/>
    <w:rsid w:val="008B39F5"/>
    <w:rsid w:val="008B3ACB"/>
    <w:rsid w:val="008B3FD3"/>
    <w:rsid w:val="008B47FB"/>
    <w:rsid w:val="008B4BF6"/>
    <w:rsid w:val="008B4FEB"/>
    <w:rsid w:val="008B51CA"/>
    <w:rsid w:val="008B52C8"/>
    <w:rsid w:val="008B5936"/>
    <w:rsid w:val="008B5CA0"/>
    <w:rsid w:val="008B5E2A"/>
    <w:rsid w:val="008B6200"/>
    <w:rsid w:val="008B62BD"/>
    <w:rsid w:val="008B7060"/>
    <w:rsid w:val="008B71EA"/>
    <w:rsid w:val="008B727F"/>
    <w:rsid w:val="008B7B6E"/>
    <w:rsid w:val="008B7DE6"/>
    <w:rsid w:val="008C0998"/>
    <w:rsid w:val="008C0F9A"/>
    <w:rsid w:val="008C1461"/>
    <w:rsid w:val="008C185C"/>
    <w:rsid w:val="008C19BF"/>
    <w:rsid w:val="008C1DDF"/>
    <w:rsid w:val="008C1EFD"/>
    <w:rsid w:val="008C208B"/>
    <w:rsid w:val="008C22F4"/>
    <w:rsid w:val="008C2313"/>
    <w:rsid w:val="008C2C5B"/>
    <w:rsid w:val="008C3B4A"/>
    <w:rsid w:val="008C3D2B"/>
    <w:rsid w:val="008C3E21"/>
    <w:rsid w:val="008C3E2B"/>
    <w:rsid w:val="008C51DB"/>
    <w:rsid w:val="008C62AC"/>
    <w:rsid w:val="008C6EAC"/>
    <w:rsid w:val="008C730F"/>
    <w:rsid w:val="008C7735"/>
    <w:rsid w:val="008D02A5"/>
    <w:rsid w:val="008D0476"/>
    <w:rsid w:val="008D07A5"/>
    <w:rsid w:val="008D0CFD"/>
    <w:rsid w:val="008D11B7"/>
    <w:rsid w:val="008D170C"/>
    <w:rsid w:val="008D172E"/>
    <w:rsid w:val="008D1B61"/>
    <w:rsid w:val="008D1D09"/>
    <w:rsid w:val="008D1D8C"/>
    <w:rsid w:val="008D1D8E"/>
    <w:rsid w:val="008D23EC"/>
    <w:rsid w:val="008D2630"/>
    <w:rsid w:val="008D2722"/>
    <w:rsid w:val="008D2860"/>
    <w:rsid w:val="008D2CD7"/>
    <w:rsid w:val="008D2F32"/>
    <w:rsid w:val="008D3028"/>
    <w:rsid w:val="008D3032"/>
    <w:rsid w:val="008D3220"/>
    <w:rsid w:val="008D394F"/>
    <w:rsid w:val="008D3A13"/>
    <w:rsid w:val="008D3F61"/>
    <w:rsid w:val="008D52E2"/>
    <w:rsid w:val="008D5662"/>
    <w:rsid w:val="008D5725"/>
    <w:rsid w:val="008D5BB8"/>
    <w:rsid w:val="008D5DC2"/>
    <w:rsid w:val="008D5E1B"/>
    <w:rsid w:val="008D6AC3"/>
    <w:rsid w:val="008D7315"/>
    <w:rsid w:val="008D7E77"/>
    <w:rsid w:val="008E018C"/>
    <w:rsid w:val="008E054F"/>
    <w:rsid w:val="008E0777"/>
    <w:rsid w:val="008E0F6C"/>
    <w:rsid w:val="008E19B0"/>
    <w:rsid w:val="008E1B67"/>
    <w:rsid w:val="008E24A9"/>
    <w:rsid w:val="008E2DDB"/>
    <w:rsid w:val="008E2E3F"/>
    <w:rsid w:val="008E2EA8"/>
    <w:rsid w:val="008E2F9F"/>
    <w:rsid w:val="008E387B"/>
    <w:rsid w:val="008E3A8F"/>
    <w:rsid w:val="008E40CC"/>
    <w:rsid w:val="008E41DD"/>
    <w:rsid w:val="008E4EA8"/>
    <w:rsid w:val="008E516D"/>
    <w:rsid w:val="008E51F1"/>
    <w:rsid w:val="008E523A"/>
    <w:rsid w:val="008E5394"/>
    <w:rsid w:val="008E53D8"/>
    <w:rsid w:val="008E5487"/>
    <w:rsid w:val="008E5FB0"/>
    <w:rsid w:val="008E5FC4"/>
    <w:rsid w:val="008E61FA"/>
    <w:rsid w:val="008E668C"/>
    <w:rsid w:val="008E6885"/>
    <w:rsid w:val="008E6FB0"/>
    <w:rsid w:val="008E70D3"/>
    <w:rsid w:val="008E7473"/>
    <w:rsid w:val="008E7A57"/>
    <w:rsid w:val="008F0059"/>
    <w:rsid w:val="008F029D"/>
    <w:rsid w:val="008F07BE"/>
    <w:rsid w:val="008F0979"/>
    <w:rsid w:val="008F0F8F"/>
    <w:rsid w:val="008F10D7"/>
    <w:rsid w:val="008F11BC"/>
    <w:rsid w:val="008F189B"/>
    <w:rsid w:val="008F18E1"/>
    <w:rsid w:val="008F1A72"/>
    <w:rsid w:val="008F232F"/>
    <w:rsid w:val="008F2D4A"/>
    <w:rsid w:val="008F3B09"/>
    <w:rsid w:val="008F4161"/>
    <w:rsid w:val="008F41D7"/>
    <w:rsid w:val="008F50FC"/>
    <w:rsid w:val="008F5A55"/>
    <w:rsid w:val="008F634C"/>
    <w:rsid w:val="008F63B2"/>
    <w:rsid w:val="008F72A2"/>
    <w:rsid w:val="008F7EC1"/>
    <w:rsid w:val="00900EAA"/>
    <w:rsid w:val="0090113C"/>
    <w:rsid w:val="00901BA5"/>
    <w:rsid w:val="00901C03"/>
    <w:rsid w:val="00901F24"/>
    <w:rsid w:val="009020E3"/>
    <w:rsid w:val="009021C5"/>
    <w:rsid w:val="00902431"/>
    <w:rsid w:val="00902A21"/>
    <w:rsid w:val="00902BC1"/>
    <w:rsid w:val="009032A6"/>
    <w:rsid w:val="00903555"/>
    <w:rsid w:val="00904490"/>
    <w:rsid w:val="009045A1"/>
    <w:rsid w:val="00904C9D"/>
    <w:rsid w:val="00905015"/>
    <w:rsid w:val="00905340"/>
    <w:rsid w:val="00905704"/>
    <w:rsid w:val="0090696E"/>
    <w:rsid w:val="00906F86"/>
    <w:rsid w:val="00907B90"/>
    <w:rsid w:val="00910263"/>
    <w:rsid w:val="009103F3"/>
    <w:rsid w:val="009105A4"/>
    <w:rsid w:val="00910870"/>
    <w:rsid w:val="00910D11"/>
    <w:rsid w:val="00910D5A"/>
    <w:rsid w:val="00910F5E"/>
    <w:rsid w:val="0091102F"/>
    <w:rsid w:val="00911220"/>
    <w:rsid w:val="0091248C"/>
    <w:rsid w:val="009125FD"/>
    <w:rsid w:val="00913683"/>
    <w:rsid w:val="009138D9"/>
    <w:rsid w:val="00914058"/>
    <w:rsid w:val="00914433"/>
    <w:rsid w:val="00914620"/>
    <w:rsid w:val="00914967"/>
    <w:rsid w:val="009156D7"/>
    <w:rsid w:val="009163D5"/>
    <w:rsid w:val="009174B7"/>
    <w:rsid w:val="0091763D"/>
    <w:rsid w:val="0091791E"/>
    <w:rsid w:val="00917BA4"/>
    <w:rsid w:val="00917C71"/>
    <w:rsid w:val="00920119"/>
    <w:rsid w:val="009208A9"/>
    <w:rsid w:val="00921402"/>
    <w:rsid w:val="009214EE"/>
    <w:rsid w:val="00921A51"/>
    <w:rsid w:val="00921A8A"/>
    <w:rsid w:val="00922043"/>
    <w:rsid w:val="0092220D"/>
    <w:rsid w:val="00922271"/>
    <w:rsid w:val="00922369"/>
    <w:rsid w:val="009229DF"/>
    <w:rsid w:val="00922B7C"/>
    <w:rsid w:val="00923AB2"/>
    <w:rsid w:val="00923E8B"/>
    <w:rsid w:val="009240FA"/>
    <w:rsid w:val="009243D2"/>
    <w:rsid w:val="00924B0C"/>
    <w:rsid w:val="00924EA0"/>
    <w:rsid w:val="009250BB"/>
    <w:rsid w:val="009252C2"/>
    <w:rsid w:val="00925338"/>
    <w:rsid w:val="00925D21"/>
    <w:rsid w:val="00926905"/>
    <w:rsid w:val="00927FD9"/>
    <w:rsid w:val="0093036D"/>
    <w:rsid w:val="009303B1"/>
    <w:rsid w:val="0093075F"/>
    <w:rsid w:val="00930F10"/>
    <w:rsid w:val="009311E4"/>
    <w:rsid w:val="0093124B"/>
    <w:rsid w:val="009315D3"/>
    <w:rsid w:val="00931832"/>
    <w:rsid w:val="00931C68"/>
    <w:rsid w:val="00931CB3"/>
    <w:rsid w:val="00931EE1"/>
    <w:rsid w:val="00932210"/>
    <w:rsid w:val="00932956"/>
    <w:rsid w:val="00932B81"/>
    <w:rsid w:val="00933441"/>
    <w:rsid w:val="00933A26"/>
    <w:rsid w:val="00933B3E"/>
    <w:rsid w:val="00933BEF"/>
    <w:rsid w:val="00934A80"/>
    <w:rsid w:val="00934C3F"/>
    <w:rsid w:val="00934CD1"/>
    <w:rsid w:val="00935142"/>
    <w:rsid w:val="0093525B"/>
    <w:rsid w:val="009352E7"/>
    <w:rsid w:val="00935799"/>
    <w:rsid w:val="00935908"/>
    <w:rsid w:val="00935C44"/>
    <w:rsid w:val="00935CA8"/>
    <w:rsid w:val="00936AAC"/>
    <w:rsid w:val="00936F5A"/>
    <w:rsid w:val="009370BE"/>
    <w:rsid w:val="00937996"/>
    <w:rsid w:val="0094064B"/>
    <w:rsid w:val="00941500"/>
    <w:rsid w:val="009416D7"/>
    <w:rsid w:val="0094201C"/>
    <w:rsid w:val="00942078"/>
    <w:rsid w:val="0094217B"/>
    <w:rsid w:val="00942B99"/>
    <w:rsid w:val="009438BC"/>
    <w:rsid w:val="00943F05"/>
    <w:rsid w:val="009442AB"/>
    <w:rsid w:val="009443F4"/>
    <w:rsid w:val="0094489D"/>
    <w:rsid w:val="00944AE3"/>
    <w:rsid w:val="00944BF0"/>
    <w:rsid w:val="0094529E"/>
    <w:rsid w:val="0094613C"/>
    <w:rsid w:val="009461CE"/>
    <w:rsid w:val="009464C4"/>
    <w:rsid w:val="00946EE2"/>
    <w:rsid w:val="00947123"/>
    <w:rsid w:val="009472F4"/>
    <w:rsid w:val="00947B09"/>
    <w:rsid w:val="00947E7C"/>
    <w:rsid w:val="009503B1"/>
    <w:rsid w:val="009505C1"/>
    <w:rsid w:val="00950EFF"/>
    <w:rsid w:val="00951460"/>
    <w:rsid w:val="00951B2F"/>
    <w:rsid w:val="00951C0C"/>
    <w:rsid w:val="0095212C"/>
    <w:rsid w:val="0095228B"/>
    <w:rsid w:val="00952654"/>
    <w:rsid w:val="0095284C"/>
    <w:rsid w:val="00952930"/>
    <w:rsid w:val="009534AF"/>
    <w:rsid w:val="00954640"/>
    <w:rsid w:val="009547AD"/>
    <w:rsid w:val="00954D2F"/>
    <w:rsid w:val="00955DBC"/>
    <w:rsid w:val="00956D76"/>
    <w:rsid w:val="00956EE8"/>
    <w:rsid w:val="0095792E"/>
    <w:rsid w:val="009603A3"/>
    <w:rsid w:val="00961403"/>
    <w:rsid w:val="00961FB7"/>
    <w:rsid w:val="009625B6"/>
    <w:rsid w:val="0096298E"/>
    <w:rsid w:val="00962F15"/>
    <w:rsid w:val="009632A3"/>
    <w:rsid w:val="00963555"/>
    <w:rsid w:val="00963581"/>
    <w:rsid w:val="0096368E"/>
    <w:rsid w:val="009636A7"/>
    <w:rsid w:val="00963AD1"/>
    <w:rsid w:val="00964258"/>
    <w:rsid w:val="009644CD"/>
    <w:rsid w:val="009653C9"/>
    <w:rsid w:val="0096563C"/>
    <w:rsid w:val="00965924"/>
    <w:rsid w:val="00966195"/>
    <w:rsid w:val="0096665A"/>
    <w:rsid w:val="00966729"/>
    <w:rsid w:val="00966F0C"/>
    <w:rsid w:val="00967363"/>
    <w:rsid w:val="00967401"/>
    <w:rsid w:val="00967771"/>
    <w:rsid w:val="00970258"/>
    <w:rsid w:val="0097032E"/>
    <w:rsid w:val="0097064A"/>
    <w:rsid w:val="00970BC1"/>
    <w:rsid w:val="00970E33"/>
    <w:rsid w:val="009713F6"/>
    <w:rsid w:val="00971622"/>
    <w:rsid w:val="009716D1"/>
    <w:rsid w:val="00971BA0"/>
    <w:rsid w:val="00972154"/>
    <w:rsid w:val="00972357"/>
    <w:rsid w:val="00972455"/>
    <w:rsid w:val="00972E90"/>
    <w:rsid w:val="00972F13"/>
    <w:rsid w:val="009730CE"/>
    <w:rsid w:val="009731B7"/>
    <w:rsid w:val="00973739"/>
    <w:rsid w:val="00973846"/>
    <w:rsid w:val="00974B95"/>
    <w:rsid w:val="00974E19"/>
    <w:rsid w:val="0097558A"/>
    <w:rsid w:val="00975C52"/>
    <w:rsid w:val="00975D13"/>
    <w:rsid w:val="0097622D"/>
    <w:rsid w:val="00976635"/>
    <w:rsid w:val="00977329"/>
    <w:rsid w:val="0097765A"/>
    <w:rsid w:val="00977A6E"/>
    <w:rsid w:val="00980D05"/>
    <w:rsid w:val="009816AE"/>
    <w:rsid w:val="0098172D"/>
    <w:rsid w:val="00981D0D"/>
    <w:rsid w:val="00981D6D"/>
    <w:rsid w:val="00981E94"/>
    <w:rsid w:val="00982646"/>
    <w:rsid w:val="00983532"/>
    <w:rsid w:val="009836F4"/>
    <w:rsid w:val="009838DA"/>
    <w:rsid w:val="009838E0"/>
    <w:rsid w:val="009838F8"/>
    <w:rsid w:val="009841BD"/>
    <w:rsid w:val="009843F3"/>
    <w:rsid w:val="009846B4"/>
    <w:rsid w:val="00984A3D"/>
    <w:rsid w:val="00984FC9"/>
    <w:rsid w:val="00985618"/>
    <w:rsid w:val="00985CE3"/>
    <w:rsid w:val="0098647E"/>
    <w:rsid w:val="00986617"/>
    <w:rsid w:val="00986C3E"/>
    <w:rsid w:val="00986E11"/>
    <w:rsid w:val="009872EF"/>
    <w:rsid w:val="009875BE"/>
    <w:rsid w:val="009875C9"/>
    <w:rsid w:val="00987789"/>
    <w:rsid w:val="009878F0"/>
    <w:rsid w:val="00990205"/>
    <w:rsid w:val="009902C1"/>
    <w:rsid w:val="00990452"/>
    <w:rsid w:val="009907DE"/>
    <w:rsid w:val="009908C1"/>
    <w:rsid w:val="00990C5B"/>
    <w:rsid w:val="00991937"/>
    <w:rsid w:val="00991B2D"/>
    <w:rsid w:val="0099232B"/>
    <w:rsid w:val="00992BF7"/>
    <w:rsid w:val="009932EB"/>
    <w:rsid w:val="00993AE3"/>
    <w:rsid w:val="00993E4D"/>
    <w:rsid w:val="0099443F"/>
    <w:rsid w:val="00994D6F"/>
    <w:rsid w:val="00995114"/>
    <w:rsid w:val="00995513"/>
    <w:rsid w:val="00995754"/>
    <w:rsid w:val="00996487"/>
    <w:rsid w:val="00996D75"/>
    <w:rsid w:val="00997312"/>
    <w:rsid w:val="00997409"/>
    <w:rsid w:val="009978F7"/>
    <w:rsid w:val="00997B8E"/>
    <w:rsid w:val="00997F85"/>
    <w:rsid w:val="009A04D4"/>
    <w:rsid w:val="009A055D"/>
    <w:rsid w:val="009A0E76"/>
    <w:rsid w:val="009A0EEF"/>
    <w:rsid w:val="009A1504"/>
    <w:rsid w:val="009A1D5B"/>
    <w:rsid w:val="009A1E06"/>
    <w:rsid w:val="009A2B70"/>
    <w:rsid w:val="009A2F10"/>
    <w:rsid w:val="009A2F32"/>
    <w:rsid w:val="009A3059"/>
    <w:rsid w:val="009A3306"/>
    <w:rsid w:val="009A354E"/>
    <w:rsid w:val="009A35CF"/>
    <w:rsid w:val="009A372B"/>
    <w:rsid w:val="009A3D95"/>
    <w:rsid w:val="009A46AB"/>
    <w:rsid w:val="009A485F"/>
    <w:rsid w:val="009A49FD"/>
    <w:rsid w:val="009A4E6D"/>
    <w:rsid w:val="009A4EC1"/>
    <w:rsid w:val="009A4F75"/>
    <w:rsid w:val="009A51D9"/>
    <w:rsid w:val="009A5582"/>
    <w:rsid w:val="009A5B4E"/>
    <w:rsid w:val="009A5D51"/>
    <w:rsid w:val="009A6130"/>
    <w:rsid w:val="009A64AD"/>
    <w:rsid w:val="009A656B"/>
    <w:rsid w:val="009A65FE"/>
    <w:rsid w:val="009A66CC"/>
    <w:rsid w:val="009A68C6"/>
    <w:rsid w:val="009A6A3C"/>
    <w:rsid w:val="009A6AF1"/>
    <w:rsid w:val="009A6DAC"/>
    <w:rsid w:val="009A70DE"/>
    <w:rsid w:val="009A7255"/>
    <w:rsid w:val="009A7530"/>
    <w:rsid w:val="009A7B7A"/>
    <w:rsid w:val="009B0A66"/>
    <w:rsid w:val="009B0A74"/>
    <w:rsid w:val="009B0EAF"/>
    <w:rsid w:val="009B0FC6"/>
    <w:rsid w:val="009B1006"/>
    <w:rsid w:val="009B1186"/>
    <w:rsid w:val="009B1557"/>
    <w:rsid w:val="009B1CAB"/>
    <w:rsid w:val="009B1CCA"/>
    <w:rsid w:val="009B3BAC"/>
    <w:rsid w:val="009B3C5D"/>
    <w:rsid w:val="009B3E30"/>
    <w:rsid w:val="009B55F7"/>
    <w:rsid w:val="009B60FB"/>
    <w:rsid w:val="009B69CE"/>
    <w:rsid w:val="009B6AD5"/>
    <w:rsid w:val="009B6CC4"/>
    <w:rsid w:val="009B7205"/>
    <w:rsid w:val="009B72C0"/>
    <w:rsid w:val="009B7562"/>
    <w:rsid w:val="009B7C6B"/>
    <w:rsid w:val="009C07DF"/>
    <w:rsid w:val="009C131E"/>
    <w:rsid w:val="009C13DB"/>
    <w:rsid w:val="009C157A"/>
    <w:rsid w:val="009C18A9"/>
    <w:rsid w:val="009C1EA3"/>
    <w:rsid w:val="009C28D3"/>
    <w:rsid w:val="009C2AA4"/>
    <w:rsid w:val="009C3A05"/>
    <w:rsid w:val="009C442C"/>
    <w:rsid w:val="009C4A08"/>
    <w:rsid w:val="009C54BF"/>
    <w:rsid w:val="009C723F"/>
    <w:rsid w:val="009C77CD"/>
    <w:rsid w:val="009C7D13"/>
    <w:rsid w:val="009D032F"/>
    <w:rsid w:val="009D0436"/>
    <w:rsid w:val="009D04DA"/>
    <w:rsid w:val="009D0A13"/>
    <w:rsid w:val="009D0A73"/>
    <w:rsid w:val="009D1AED"/>
    <w:rsid w:val="009D1BD2"/>
    <w:rsid w:val="009D1C29"/>
    <w:rsid w:val="009D1C32"/>
    <w:rsid w:val="009D1F9B"/>
    <w:rsid w:val="009D2DB7"/>
    <w:rsid w:val="009D34AE"/>
    <w:rsid w:val="009D3E63"/>
    <w:rsid w:val="009D41BF"/>
    <w:rsid w:val="009D4402"/>
    <w:rsid w:val="009D52AA"/>
    <w:rsid w:val="009D531C"/>
    <w:rsid w:val="009D53DF"/>
    <w:rsid w:val="009D597D"/>
    <w:rsid w:val="009D5E94"/>
    <w:rsid w:val="009D5EDF"/>
    <w:rsid w:val="009D604E"/>
    <w:rsid w:val="009D60BA"/>
    <w:rsid w:val="009D6B15"/>
    <w:rsid w:val="009D6C9F"/>
    <w:rsid w:val="009D6E83"/>
    <w:rsid w:val="009D70F4"/>
    <w:rsid w:val="009D7269"/>
    <w:rsid w:val="009D74F9"/>
    <w:rsid w:val="009D75CF"/>
    <w:rsid w:val="009D7FB5"/>
    <w:rsid w:val="009E0478"/>
    <w:rsid w:val="009E0B34"/>
    <w:rsid w:val="009E1217"/>
    <w:rsid w:val="009E12FD"/>
    <w:rsid w:val="009E154D"/>
    <w:rsid w:val="009E16D2"/>
    <w:rsid w:val="009E1A9A"/>
    <w:rsid w:val="009E1AB9"/>
    <w:rsid w:val="009E2027"/>
    <w:rsid w:val="009E2511"/>
    <w:rsid w:val="009E2986"/>
    <w:rsid w:val="009E2D89"/>
    <w:rsid w:val="009E2FB6"/>
    <w:rsid w:val="009E36DE"/>
    <w:rsid w:val="009E38A3"/>
    <w:rsid w:val="009E3ABF"/>
    <w:rsid w:val="009E3FAB"/>
    <w:rsid w:val="009E4157"/>
    <w:rsid w:val="009E41E0"/>
    <w:rsid w:val="009E4546"/>
    <w:rsid w:val="009E479D"/>
    <w:rsid w:val="009E4BE0"/>
    <w:rsid w:val="009E4C11"/>
    <w:rsid w:val="009E4DA7"/>
    <w:rsid w:val="009E4F0A"/>
    <w:rsid w:val="009E53AA"/>
    <w:rsid w:val="009E5608"/>
    <w:rsid w:val="009E567C"/>
    <w:rsid w:val="009E56BE"/>
    <w:rsid w:val="009E5961"/>
    <w:rsid w:val="009E603B"/>
    <w:rsid w:val="009E664A"/>
    <w:rsid w:val="009E68E7"/>
    <w:rsid w:val="009E6E85"/>
    <w:rsid w:val="009E76C6"/>
    <w:rsid w:val="009F0192"/>
    <w:rsid w:val="009F01DD"/>
    <w:rsid w:val="009F0220"/>
    <w:rsid w:val="009F03C7"/>
    <w:rsid w:val="009F04DB"/>
    <w:rsid w:val="009F04F6"/>
    <w:rsid w:val="009F112D"/>
    <w:rsid w:val="009F208D"/>
    <w:rsid w:val="009F2997"/>
    <w:rsid w:val="009F2B0A"/>
    <w:rsid w:val="009F2D59"/>
    <w:rsid w:val="009F3C08"/>
    <w:rsid w:val="009F40CF"/>
    <w:rsid w:val="009F42EF"/>
    <w:rsid w:val="009F432F"/>
    <w:rsid w:val="009F470C"/>
    <w:rsid w:val="009F4D79"/>
    <w:rsid w:val="009F539C"/>
    <w:rsid w:val="009F5500"/>
    <w:rsid w:val="009F5D5D"/>
    <w:rsid w:val="009F61AE"/>
    <w:rsid w:val="009F68CC"/>
    <w:rsid w:val="009F75CD"/>
    <w:rsid w:val="009F79D1"/>
    <w:rsid w:val="009F7C9A"/>
    <w:rsid w:val="009F7F85"/>
    <w:rsid w:val="00A0120A"/>
    <w:rsid w:val="00A013EF"/>
    <w:rsid w:val="00A01542"/>
    <w:rsid w:val="00A0191E"/>
    <w:rsid w:val="00A02098"/>
    <w:rsid w:val="00A020AD"/>
    <w:rsid w:val="00A021E4"/>
    <w:rsid w:val="00A0239F"/>
    <w:rsid w:val="00A02B04"/>
    <w:rsid w:val="00A02DC2"/>
    <w:rsid w:val="00A03368"/>
    <w:rsid w:val="00A0389A"/>
    <w:rsid w:val="00A0393D"/>
    <w:rsid w:val="00A03D0E"/>
    <w:rsid w:val="00A03F68"/>
    <w:rsid w:val="00A04820"/>
    <w:rsid w:val="00A04D5A"/>
    <w:rsid w:val="00A05215"/>
    <w:rsid w:val="00A0561E"/>
    <w:rsid w:val="00A056C2"/>
    <w:rsid w:val="00A056EB"/>
    <w:rsid w:val="00A065BF"/>
    <w:rsid w:val="00A06A74"/>
    <w:rsid w:val="00A06AE6"/>
    <w:rsid w:val="00A06E06"/>
    <w:rsid w:val="00A07C41"/>
    <w:rsid w:val="00A1054E"/>
    <w:rsid w:val="00A1073C"/>
    <w:rsid w:val="00A10BE1"/>
    <w:rsid w:val="00A1127D"/>
    <w:rsid w:val="00A11609"/>
    <w:rsid w:val="00A116F3"/>
    <w:rsid w:val="00A11D06"/>
    <w:rsid w:val="00A12723"/>
    <w:rsid w:val="00A12857"/>
    <w:rsid w:val="00A12BED"/>
    <w:rsid w:val="00A12CF4"/>
    <w:rsid w:val="00A13171"/>
    <w:rsid w:val="00A13C31"/>
    <w:rsid w:val="00A13F95"/>
    <w:rsid w:val="00A14943"/>
    <w:rsid w:val="00A14E4F"/>
    <w:rsid w:val="00A14F5F"/>
    <w:rsid w:val="00A1519E"/>
    <w:rsid w:val="00A1678E"/>
    <w:rsid w:val="00A17743"/>
    <w:rsid w:val="00A178E7"/>
    <w:rsid w:val="00A17CB1"/>
    <w:rsid w:val="00A20330"/>
    <w:rsid w:val="00A2042A"/>
    <w:rsid w:val="00A20A0E"/>
    <w:rsid w:val="00A20C65"/>
    <w:rsid w:val="00A21D56"/>
    <w:rsid w:val="00A22081"/>
    <w:rsid w:val="00A221A4"/>
    <w:rsid w:val="00A22453"/>
    <w:rsid w:val="00A224B3"/>
    <w:rsid w:val="00A22D7E"/>
    <w:rsid w:val="00A23508"/>
    <w:rsid w:val="00A2351B"/>
    <w:rsid w:val="00A2360D"/>
    <w:rsid w:val="00A245AE"/>
    <w:rsid w:val="00A246A1"/>
    <w:rsid w:val="00A246E2"/>
    <w:rsid w:val="00A24C9E"/>
    <w:rsid w:val="00A24F07"/>
    <w:rsid w:val="00A251C0"/>
    <w:rsid w:val="00A25C7D"/>
    <w:rsid w:val="00A25D21"/>
    <w:rsid w:val="00A25F04"/>
    <w:rsid w:val="00A26ED6"/>
    <w:rsid w:val="00A271BD"/>
    <w:rsid w:val="00A27274"/>
    <w:rsid w:val="00A27452"/>
    <w:rsid w:val="00A275A0"/>
    <w:rsid w:val="00A27866"/>
    <w:rsid w:val="00A309EB"/>
    <w:rsid w:val="00A30B1B"/>
    <w:rsid w:val="00A30FD8"/>
    <w:rsid w:val="00A31A53"/>
    <w:rsid w:val="00A32229"/>
    <w:rsid w:val="00A32350"/>
    <w:rsid w:val="00A32B8B"/>
    <w:rsid w:val="00A32CAA"/>
    <w:rsid w:val="00A33D09"/>
    <w:rsid w:val="00A33EAC"/>
    <w:rsid w:val="00A3403A"/>
    <w:rsid w:val="00A3424E"/>
    <w:rsid w:val="00A3451E"/>
    <w:rsid w:val="00A34D32"/>
    <w:rsid w:val="00A34F8A"/>
    <w:rsid w:val="00A35653"/>
    <w:rsid w:val="00A3575D"/>
    <w:rsid w:val="00A3595D"/>
    <w:rsid w:val="00A35E5C"/>
    <w:rsid w:val="00A36151"/>
    <w:rsid w:val="00A36703"/>
    <w:rsid w:val="00A36B8A"/>
    <w:rsid w:val="00A36C58"/>
    <w:rsid w:val="00A371ED"/>
    <w:rsid w:val="00A3799B"/>
    <w:rsid w:val="00A4058A"/>
    <w:rsid w:val="00A40C9F"/>
    <w:rsid w:val="00A41B4C"/>
    <w:rsid w:val="00A41EDA"/>
    <w:rsid w:val="00A4290B"/>
    <w:rsid w:val="00A43A8B"/>
    <w:rsid w:val="00A43E17"/>
    <w:rsid w:val="00A446BE"/>
    <w:rsid w:val="00A44DD1"/>
    <w:rsid w:val="00A4509D"/>
    <w:rsid w:val="00A4587D"/>
    <w:rsid w:val="00A45E2D"/>
    <w:rsid w:val="00A463F4"/>
    <w:rsid w:val="00A46A74"/>
    <w:rsid w:val="00A46B11"/>
    <w:rsid w:val="00A47116"/>
    <w:rsid w:val="00A47821"/>
    <w:rsid w:val="00A47B5D"/>
    <w:rsid w:val="00A47BAC"/>
    <w:rsid w:val="00A47E54"/>
    <w:rsid w:val="00A5037A"/>
    <w:rsid w:val="00A50998"/>
    <w:rsid w:val="00A51A29"/>
    <w:rsid w:val="00A52681"/>
    <w:rsid w:val="00A53231"/>
    <w:rsid w:val="00A532EF"/>
    <w:rsid w:val="00A53510"/>
    <w:rsid w:val="00A53C77"/>
    <w:rsid w:val="00A54342"/>
    <w:rsid w:val="00A54CD3"/>
    <w:rsid w:val="00A550AE"/>
    <w:rsid w:val="00A55485"/>
    <w:rsid w:val="00A5549F"/>
    <w:rsid w:val="00A55B51"/>
    <w:rsid w:val="00A55BA6"/>
    <w:rsid w:val="00A56428"/>
    <w:rsid w:val="00A564EA"/>
    <w:rsid w:val="00A57096"/>
    <w:rsid w:val="00A5773E"/>
    <w:rsid w:val="00A57D00"/>
    <w:rsid w:val="00A60288"/>
    <w:rsid w:val="00A60875"/>
    <w:rsid w:val="00A6090D"/>
    <w:rsid w:val="00A60A42"/>
    <w:rsid w:val="00A60D69"/>
    <w:rsid w:val="00A60EA5"/>
    <w:rsid w:val="00A61136"/>
    <w:rsid w:val="00A61854"/>
    <w:rsid w:val="00A61B6E"/>
    <w:rsid w:val="00A62155"/>
    <w:rsid w:val="00A6262C"/>
    <w:rsid w:val="00A626AD"/>
    <w:rsid w:val="00A629B6"/>
    <w:rsid w:val="00A62E82"/>
    <w:rsid w:val="00A6309B"/>
    <w:rsid w:val="00A6321D"/>
    <w:rsid w:val="00A6373F"/>
    <w:rsid w:val="00A63B3B"/>
    <w:rsid w:val="00A6468D"/>
    <w:rsid w:val="00A64DF3"/>
    <w:rsid w:val="00A6540E"/>
    <w:rsid w:val="00A65885"/>
    <w:rsid w:val="00A65935"/>
    <w:rsid w:val="00A65E7B"/>
    <w:rsid w:val="00A65FF2"/>
    <w:rsid w:val="00A662CD"/>
    <w:rsid w:val="00A6658C"/>
    <w:rsid w:val="00A67002"/>
    <w:rsid w:val="00A6752B"/>
    <w:rsid w:val="00A67741"/>
    <w:rsid w:val="00A704BF"/>
    <w:rsid w:val="00A70BAD"/>
    <w:rsid w:val="00A71193"/>
    <w:rsid w:val="00A711C0"/>
    <w:rsid w:val="00A713D8"/>
    <w:rsid w:val="00A73C7F"/>
    <w:rsid w:val="00A74147"/>
    <w:rsid w:val="00A746E2"/>
    <w:rsid w:val="00A7480C"/>
    <w:rsid w:val="00A74A9D"/>
    <w:rsid w:val="00A74F5E"/>
    <w:rsid w:val="00A750A2"/>
    <w:rsid w:val="00A75C98"/>
    <w:rsid w:val="00A75E60"/>
    <w:rsid w:val="00A76F33"/>
    <w:rsid w:val="00A77252"/>
    <w:rsid w:val="00A804E8"/>
    <w:rsid w:val="00A80DB9"/>
    <w:rsid w:val="00A80FE5"/>
    <w:rsid w:val="00A81A66"/>
    <w:rsid w:val="00A81AEB"/>
    <w:rsid w:val="00A81AF3"/>
    <w:rsid w:val="00A81CDB"/>
    <w:rsid w:val="00A820D8"/>
    <w:rsid w:val="00A82C22"/>
    <w:rsid w:val="00A83109"/>
    <w:rsid w:val="00A835DF"/>
    <w:rsid w:val="00A83B09"/>
    <w:rsid w:val="00A83D23"/>
    <w:rsid w:val="00A83D5C"/>
    <w:rsid w:val="00A841DE"/>
    <w:rsid w:val="00A84234"/>
    <w:rsid w:val="00A84FF6"/>
    <w:rsid w:val="00A85268"/>
    <w:rsid w:val="00A85273"/>
    <w:rsid w:val="00A8555C"/>
    <w:rsid w:val="00A8555F"/>
    <w:rsid w:val="00A85D29"/>
    <w:rsid w:val="00A86152"/>
    <w:rsid w:val="00A86251"/>
    <w:rsid w:val="00A8642C"/>
    <w:rsid w:val="00A86846"/>
    <w:rsid w:val="00A86E78"/>
    <w:rsid w:val="00A8705E"/>
    <w:rsid w:val="00A87A77"/>
    <w:rsid w:val="00A87DA3"/>
    <w:rsid w:val="00A87DF6"/>
    <w:rsid w:val="00A90021"/>
    <w:rsid w:val="00A9054F"/>
    <w:rsid w:val="00A908E7"/>
    <w:rsid w:val="00A90E4E"/>
    <w:rsid w:val="00A91BD4"/>
    <w:rsid w:val="00A92202"/>
    <w:rsid w:val="00A92285"/>
    <w:rsid w:val="00A922C4"/>
    <w:rsid w:val="00A925E1"/>
    <w:rsid w:val="00A9264C"/>
    <w:rsid w:val="00A92BDC"/>
    <w:rsid w:val="00A93B30"/>
    <w:rsid w:val="00A93C85"/>
    <w:rsid w:val="00A940B9"/>
    <w:rsid w:val="00A94109"/>
    <w:rsid w:val="00A94941"/>
    <w:rsid w:val="00A94DFA"/>
    <w:rsid w:val="00A94E79"/>
    <w:rsid w:val="00A94EDA"/>
    <w:rsid w:val="00A94EE3"/>
    <w:rsid w:val="00A950D5"/>
    <w:rsid w:val="00A95B25"/>
    <w:rsid w:val="00A95C6C"/>
    <w:rsid w:val="00A96AA9"/>
    <w:rsid w:val="00A96E3C"/>
    <w:rsid w:val="00A96E9B"/>
    <w:rsid w:val="00A9746B"/>
    <w:rsid w:val="00A97D2F"/>
    <w:rsid w:val="00AA0403"/>
    <w:rsid w:val="00AA043B"/>
    <w:rsid w:val="00AA13F8"/>
    <w:rsid w:val="00AA1819"/>
    <w:rsid w:val="00AA1857"/>
    <w:rsid w:val="00AA1B48"/>
    <w:rsid w:val="00AA1DF5"/>
    <w:rsid w:val="00AA2524"/>
    <w:rsid w:val="00AA2CF4"/>
    <w:rsid w:val="00AA2E73"/>
    <w:rsid w:val="00AA2EC3"/>
    <w:rsid w:val="00AA3195"/>
    <w:rsid w:val="00AA3CD1"/>
    <w:rsid w:val="00AA46F7"/>
    <w:rsid w:val="00AA4C51"/>
    <w:rsid w:val="00AA4FC5"/>
    <w:rsid w:val="00AA5346"/>
    <w:rsid w:val="00AA5B45"/>
    <w:rsid w:val="00AA62EA"/>
    <w:rsid w:val="00AA6974"/>
    <w:rsid w:val="00AA6998"/>
    <w:rsid w:val="00AA6AF6"/>
    <w:rsid w:val="00AA6CD7"/>
    <w:rsid w:val="00AA6E79"/>
    <w:rsid w:val="00AA6FD0"/>
    <w:rsid w:val="00AA734A"/>
    <w:rsid w:val="00AA740A"/>
    <w:rsid w:val="00AA7491"/>
    <w:rsid w:val="00AA770B"/>
    <w:rsid w:val="00AA770F"/>
    <w:rsid w:val="00AB048B"/>
    <w:rsid w:val="00AB05BF"/>
    <w:rsid w:val="00AB099E"/>
    <w:rsid w:val="00AB1601"/>
    <w:rsid w:val="00AB199A"/>
    <w:rsid w:val="00AB1BDB"/>
    <w:rsid w:val="00AB1E91"/>
    <w:rsid w:val="00AB20E1"/>
    <w:rsid w:val="00AB2721"/>
    <w:rsid w:val="00AB28DF"/>
    <w:rsid w:val="00AB2976"/>
    <w:rsid w:val="00AB2B50"/>
    <w:rsid w:val="00AB2C87"/>
    <w:rsid w:val="00AB2E6E"/>
    <w:rsid w:val="00AB2ED9"/>
    <w:rsid w:val="00AB3047"/>
    <w:rsid w:val="00AB306F"/>
    <w:rsid w:val="00AB331E"/>
    <w:rsid w:val="00AB3902"/>
    <w:rsid w:val="00AB3E20"/>
    <w:rsid w:val="00AB4287"/>
    <w:rsid w:val="00AB4685"/>
    <w:rsid w:val="00AB52D1"/>
    <w:rsid w:val="00AB54CE"/>
    <w:rsid w:val="00AB6577"/>
    <w:rsid w:val="00AB6588"/>
    <w:rsid w:val="00AB6D1A"/>
    <w:rsid w:val="00AB7505"/>
    <w:rsid w:val="00AB7D41"/>
    <w:rsid w:val="00AC00F6"/>
    <w:rsid w:val="00AC0441"/>
    <w:rsid w:val="00AC0473"/>
    <w:rsid w:val="00AC0825"/>
    <w:rsid w:val="00AC0E2F"/>
    <w:rsid w:val="00AC1347"/>
    <w:rsid w:val="00AC1B40"/>
    <w:rsid w:val="00AC1E87"/>
    <w:rsid w:val="00AC1ED9"/>
    <w:rsid w:val="00AC2522"/>
    <w:rsid w:val="00AC2E34"/>
    <w:rsid w:val="00AC3440"/>
    <w:rsid w:val="00AC374D"/>
    <w:rsid w:val="00AC3B42"/>
    <w:rsid w:val="00AC3C35"/>
    <w:rsid w:val="00AC3C6B"/>
    <w:rsid w:val="00AC413A"/>
    <w:rsid w:val="00AC4CA2"/>
    <w:rsid w:val="00AC580C"/>
    <w:rsid w:val="00AC5D2C"/>
    <w:rsid w:val="00AC5EDA"/>
    <w:rsid w:val="00AC6743"/>
    <w:rsid w:val="00AC6A9D"/>
    <w:rsid w:val="00AD0FDF"/>
    <w:rsid w:val="00AD115E"/>
    <w:rsid w:val="00AD1589"/>
    <w:rsid w:val="00AD1CA6"/>
    <w:rsid w:val="00AD1D14"/>
    <w:rsid w:val="00AD23DE"/>
    <w:rsid w:val="00AD2454"/>
    <w:rsid w:val="00AD253B"/>
    <w:rsid w:val="00AD2B88"/>
    <w:rsid w:val="00AD3080"/>
    <w:rsid w:val="00AD30B2"/>
    <w:rsid w:val="00AD396C"/>
    <w:rsid w:val="00AD3D35"/>
    <w:rsid w:val="00AD4E78"/>
    <w:rsid w:val="00AD4EE3"/>
    <w:rsid w:val="00AD5CDD"/>
    <w:rsid w:val="00AD6BE6"/>
    <w:rsid w:val="00AD7142"/>
    <w:rsid w:val="00AD7523"/>
    <w:rsid w:val="00AD756B"/>
    <w:rsid w:val="00AD783B"/>
    <w:rsid w:val="00AD7E9C"/>
    <w:rsid w:val="00AE03A5"/>
    <w:rsid w:val="00AE0765"/>
    <w:rsid w:val="00AE09FA"/>
    <w:rsid w:val="00AE0B6C"/>
    <w:rsid w:val="00AE11F6"/>
    <w:rsid w:val="00AE1524"/>
    <w:rsid w:val="00AE1545"/>
    <w:rsid w:val="00AE1963"/>
    <w:rsid w:val="00AE1F14"/>
    <w:rsid w:val="00AE20F1"/>
    <w:rsid w:val="00AE2184"/>
    <w:rsid w:val="00AE2768"/>
    <w:rsid w:val="00AE2DF4"/>
    <w:rsid w:val="00AE334F"/>
    <w:rsid w:val="00AE37DC"/>
    <w:rsid w:val="00AE3F47"/>
    <w:rsid w:val="00AE4136"/>
    <w:rsid w:val="00AE461E"/>
    <w:rsid w:val="00AE491B"/>
    <w:rsid w:val="00AE4FB1"/>
    <w:rsid w:val="00AE535E"/>
    <w:rsid w:val="00AE55EE"/>
    <w:rsid w:val="00AE5C36"/>
    <w:rsid w:val="00AE5D8A"/>
    <w:rsid w:val="00AE62F6"/>
    <w:rsid w:val="00AE6741"/>
    <w:rsid w:val="00AE68BC"/>
    <w:rsid w:val="00AE6B00"/>
    <w:rsid w:val="00AE76D1"/>
    <w:rsid w:val="00AF0077"/>
    <w:rsid w:val="00AF0621"/>
    <w:rsid w:val="00AF0801"/>
    <w:rsid w:val="00AF0917"/>
    <w:rsid w:val="00AF0B8A"/>
    <w:rsid w:val="00AF10E7"/>
    <w:rsid w:val="00AF2100"/>
    <w:rsid w:val="00AF2A60"/>
    <w:rsid w:val="00AF2B65"/>
    <w:rsid w:val="00AF2E43"/>
    <w:rsid w:val="00AF3748"/>
    <w:rsid w:val="00AF4241"/>
    <w:rsid w:val="00AF48A5"/>
    <w:rsid w:val="00AF4A8D"/>
    <w:rsid w:val="00AF4ABE"/>
    <w:rsid w:val="00AF50F9"/>
    <w:rsid w:val="00AF55B6"/>
    <w:rsid w:val="00AF5844"/>
    <w:rsid w:val="00AF5AC6"/>
    <w:rsid w:val="00AF5CEB"/>
    <w:rsid w:val="00AF6A82"/>
    <w:rsid w:val="00AF6B1A"/>
    <w:rsid w:val="00AF6F78"/>
    <w:rsid w:val="00AF7165"/>
    <w:rsid w:val="00AF7FFC"/>
    <w:rsid w:val="00B01415"/>
    <w:rsid w:val="00B015F1"/>
    <w:rsid w:val="00B01E8D"/>
    <w:rsid w:val="00B01F7C"/>
    <w:rsid w:val="00B02437"/>
    <w:rsid w:val="00B0277B"/>
    <w:rsid w:val="00B028CA"/>
    <w:rsid w:val="00B02E0D"/>
    <w:rsid w:val="00B03305"/>
    <w:rsid w:val="00B0397D"/>
    <w:rsid w:val="00B03A07"/>
    <w:rsid w:val="00B03FDB"/>
    <w:rsid w:val="00B04010"/>
    <w:rsid w:val="00B0410B"/>
    <w:rsid w:val="00B050E3"/>
    <w:rsid w:val="00B05991"/>
    <w:rsid w:val="00B05998"/>
    <w:rsid w:val="00B05A41"/>
    <w:rsid w:val="00B05CB9"/>
    <w:rsid w:val="00B05EBB"/>
    <w:rsid w:val="00B05F92"/>
    <w:rsid w:val="00B0656B"/>
    <w:rsid w:val="00B06C3D"/>
    <w:rsid w:val="00B06F2E"/>
    <w:rsid w:val="00B070D4"/>
    <w:rsid w:val="00B07441"/>
    <w:rsid w:val="00B07A38"/>
    <w:rsid w:val="00B102BF"/>
    <w:rsid w:val="00B1055A"/>
    <w:rsid w:val="00B10962"/>
    <w:rsid w:val="00B109AF"/>
    <w:rsid w:val="00B10B0D"/>
    <w:rsid w:val="00B10EC2"/>
    <w:rsid w:val="00B11918"/>
    <w:rsid w:val="00B1192A"/>
    <w:rsid w:val="00B11C84"/>
    <w:rsid w:val="00B11CFA"/>
    <w:rsid w:val="00B12188"/>
    <w:rsid w:val="00B1267C"/>
    <w:rsid w:val="00B1275D"/>
    <w:rsid w:val="00B12C45"/>
    <w:rsid w:val="00B12D04"/>
    <w:rsid w:val="00B131F9"/>
    <w:rsid w:val="00B134F8"/>
    <w:rsid w:val="00B135DD"/>
    <w:rsid w:val="00B13C23"/>
    <w:rsid w:val="00B13CFC"/>
    <w:rsid w:val="00B14661"/>
    <w:rsid w:val="00B14CCA"/>
    <w:rsid w:val="00B15D52"/>
    <w:rsid w:val="00B16613"/>
    <w:rsid w:val="00B16BC8"/>
    <w:rsid w:val="00B1733C"/>
    <w:rsid w:val="00B17806"/>
    <w:rsid w:val="00B17D3C"/>
    <w:rsid w:val="00B17DB6"/>
    <w:rsid w:val="00B201EA"/>
    <w:rsid w:val="00B20E9E"/>
    <w:rsid w:val="00B21373"/>
    <w:rsid w:val="00B215CF"/>
    <w:rsid w:val="00B21993"/>
    <w:rsid w:val="00B223E3"/>
    <w:rsid w:val="00B22524"/>
    <w:rsid w:val="00B2277D"/>
    <w:rsid w:val="00B2311F"/>
    <w:rsid w:val="00B23A08"/>
    <w:rsid w:val="00B2419B"/>
    <w:rsid w:val="00B253E4"/>
    <w:rsid w:val="00B25400"/>
    <w:rsid w:val="00B2586C"/>
    <w:rsid w:val="00B26A48"/>
    <w:rsid w:val="00B26AE3"/>
    <w:rsid w:val="00B26DA9"/>
    <w:rsid w:val="00B26F80"/>
    <w:rsid w:val="00B2742B"/>
    <w:rsid w:val="00B27ADF"/>
    <w:rsid w:val="00B27E4F"/>
    <w:rsid w:val="00B3016F"/>
    <w:rsid w:val="00B30325"/>
    <w:rsid w:val="00B303F2"/>
    <w:rsid w:val="00B30A8A"/>
    <w:rsid w:val="00B30E86"/>
    <w:rsid w:val="00B31348"/>
    <w:rsid w:val="00B3150D"/>
    <w:rsid w:val="00B31AA1"/>
    <w:rsid w:val="00B31E6F"/>
    <w:rsid w:val="00B3211E"/>
    <w:rsid w:val="00B32163"/>
    <w:rsid w:val="00B3321C"/>
    <w:rsid w:val="00B33E05"/>
    <w:rsid w:val="00B342C3"/>
    <w:rsid w:val="00B34473"/>
    <w:rsid w:val="00B3490D"/>
    <w:rsid w:val="00B349B3"/>
    <w:rsid w:val="00B35E05"/>
    <w:rsid w:val="00B3614B"/>
    <w:rsid w:val="00B369E3"/>
    <w:rsid w:val="00B374A6"/>
    <w:rsid w:val="00B37B8C"/>
    <w:rsid w:val="00B4068B"/>
    <w:rsid w:val="00B40F69"/>
    <w:rsid w:val="00B4110A"/>
    <w:rsid w:val="00B411C0"/>
    <w:rsid w:val="00B4127E"/>
    <w:rsid w:val="00B41A2F"/>
    <w:rsid w:val="00B41B93"/>
    <w:rsid w:val="00B420DF"/>
    <w:rsid w:val="00B42DCE"/>
    <w:rsid w:val="00B432AE"/>
    <w:rsid w:val="00B44980"/>
    <w:rsid w:val="00B45CC7"/>
    <w:rsid w:val="00B463C4"/>
    <w:rsid w:val="00B4776B"/>
    <w:rsid w:val="00B47830"/>
    <w:rsid w:val="00B47B5B"/>
    <w:rsid w:val="00B47F4E"/>
    <w:rsid w:val="00B47FA0"/>
    <w:rsid w:val="00B505AB"/>
    <w:rsid w:val="00B5079A"/>
    <w:rsid w:val="00B50A56"/>
    <w:rsid w:val="00B510E7"/>
    <w:rsid w:val="00B516E3"/>
    <w:rsid w:val="00B51FEA"/>
    <w:rsid w:val="00B521BB"/>
    <w:rsid w:val="00B52566"/>
    <w:rsid w:val="00B52C00"/>
    <w:rsid w:val="00B53439"/>
    <w:rsid w:val="00B5359B"/>
    <w:rsid w:val="00B53A66"/>
    <w:rsid w:val="00B53DF1"/>
    <w:rsid w:val="00B54083"/>
    <w:rsid w:val="00B54518"/>
    <w:rsid w:val="00B54570"/>
    <w:rsid w:val="00B54599"/>
    <w:rsid w:val="00B551F3"/>
    <w:rsid w:val="00B5551D"/>
    <w:rsid w:val="00B55AA5"/>
    <w:rsid w:val="00B568A1"/>
    <w:rsid w:val="00B56ACD"/>
    <w:rsid w:val="00B56CCA"/>
    <w:rsid w:val="00B57667"/>
    <w:rsid w:val="00B57B35"/>
    <w:rsid w:val="00B57BEE"/>
    <w:rsid w:val="00B6064C"/>
    <w:rsid w:val="00B607A0"/>
    <w:rsid w:val="00B60A99"/>
    <w:rsid w:val="00B618CE"/>
    <w:rsid w:val="00B619E6"/>
    <w:rsid w:val="00B61B7D"/>
    <w:rsid w:val="00B6232A"/>
    <w:rsid w:val="00B62A1F"/>
    <w:rsid w:val="00B62C1B"/>
    <w:rsid w:val="00B62D5C"/>
    <w:rsid w:val="00B633A4"/>
    <w:rsid w:val="00B636BD"/>
    <w:rsid w:val="00B63907"/>
    <w:rsid w:val="00B639F6"/>
    <w:rsid w:val="00B63C07"/>
    <w:rsid w:val="00B63D64"/>
    <w:rsid w:val="00B6484F"/>
    <w:rsid w:val="00B64BDE"/>
    <w:rsid w:val="00B65827"/>
    <w:rsid w:val="00B669A0"/>
    <w:rsid w:val="00B66ECA"/>
    <w:rsid w:val="00B6717A"/>
    <w:rsid w:val="00B673A4"/>
    <w:rsid w:val="00B7026F"/>
    <w:rsid w:val="00B70614"/>
    <w:rsid w:val="00B71223"/>
    <w:rsid w:val="00B712DC"/>
    <w:rsid w:val="00B7134F"/>
    <w:rsid w:val="00B7164E"/>
    <w:rsid w:val="00B716DD"/>
    <w:rsid w:val="00B718B2"/>
    <w:rsid w:val="00B720FC"/>
    <w:rsid w:val="00B725B9"/>
    <w:rsid w:val="00B72A83"/>
    <w:rsid w:val="00B72BD3"/>
    <w:rsid w:val="00B73259"/>
    <w:rsid w:val="00B73264"/>
    <w:rsid w:val="00B73696"/>
    <w:rsid w:val="00B74774"/>
    <w:rsid w:val="00B74C59"/>
    <w:rsid w:val="00B74FC3"/>
    <w:rsid w:val="00B75099"/>
    <w:rsid w:val="00B75305"/>
    <w:rsid w:val="00B754F4"/>
    <w:rsid w:val="00B75B33"/>
    <w:rsid w:val="00B75D4C"/>
    <w:rsid w:val="00B75E9B"/>
    <w:rsid w:val="00B764D4"/>
    <w:rsid w:val="00B7674A"/>
    <w:rsid w:val="00B76D70"/>
    <w:rsid w:val="00B7719A"/>
    <w:rsid w:val="00B77222"/>
    <w:rsid w:val="00B77260"/>
    <w:rsid w:val="00B773F5"/>
    <w:rsid w:val="00B774EE"/>
    <w:rsid w:val="00B7798F"/>
    <w:rsid w:val="00B80077"/>
    <w:rsid w:val="00B802D1"/>
    <w:rsid w:val="00B808D8"/>
    <w:rsid w:val="00B80B65"/>
    <w:rsid w:val="00B81098"/>
    <w:rsid w:val="00B8140C"/>
    <w:rsid w:val="00B81438"/>
    <w:rsid w:val="00B816BC"/>
    <w:rsid w:val="00B81A23"/>
    <w:rsid w:val="00B823F4"/>
    <w:rsid w:val="00B8242C"/>
    <w:rsid w:val="00B828FB"/>
    <w:rsid w:val="00B82F66"/>
    <w:rsid w:val="00B83B51"/>
    <w:rsid w:val="00B83D67"/>
    <w:rsid w:val="00B8428A"/>
    <w:rsid w:val="00B84834"/>
    <w:rsid w:val="00B8484D"/>
    <w:rsid w:val="00B84C5A"/>
    <w:rsid w:val="00B84D06"/>
    <w:rsid w:val="00B84DA7"/>
    <w:rsid w:val="00B85C62"/>
    <w:rsid w:val="00B85FE4"/>
    <w:rsid w:val="00B8686A"/>
    <w:rsid w:val="00B8740D"/>
    <w:rsid w:val="00B87B1C"/>
    <w:rsid w:val="00B87EA9"/>
    <w:rsid w:val="00B902A7"/>
    <w:rsid w:val="00B902C8"/>
    <w:rsid w:val="00B90701"/>
    <w:rsid w:val="00B90CEA"/>
    <w:rsid w:val="00B90DC1"/>
    <w:rsid w:val="00B910AF"/>
    <w:rsid w:val="00B9173F"/>
    <w:rsid w:val="00B921D4"/>
    <w:rsid w:val="00B923EC"/>
    <w:rsid w:val="00B92455"/>
    <w:rsid w:val="00B929E7"/>
    <w:rsid w:val="00B9369D"/>
    <w:rsid w:val="00B9399F"/>
    <w:rsid w:val="00B943BB"/>
    <w:rsid w:val="00B949F8"/>
    <w:rsid w:val="00B94CA1"/>
    <w:rsid w:val="00B94D9E"/>
    <w:rsid w:val="00B94E14"/>
    <w:rsid w:val="00B95142"/>
    <w:rsid w:val="00B954D7"/>
    <w:rsid w:val="00B95C7D"/>
    <w:rsid w:val="00B96474"/>
    <w:rsid w:val="00B96A82"/>
    <w:rsid w:val="00B96D60"/>
    <w:rsid w:val="00B97255"/>
    <w:rsid w:val="00B97E07"/>
    <w:rsid w:val="00BA00AD"/>
    <w:rsid w:val="00BA00B5"/>
    <w:rsid w:val="00BA05EC"/>
    <w:rsid w:val="00BA098B"/>
    <w:rsid w:val="00BA25C3"/>
    <w:rsid w:val="00BA25F3"/>
    <w:rsid w:val="00BA32BC"/>
    <w:rsid w:val="00BA3B32"/>
    <w:rsid w:val="00BA401D"/>
    <w:rsid w:val="00BA4136"/>
    <w:rsid w:val="00BA4567"/>
    <w:rsid w:val="00BA4D2A"/>
    <w:rsid w:val="00BA4D5A"/>
    <w:rsid w:val="00BA53BB"/>
    <w:rsid w:val="00BA544E"/>
    <w:rsid w:val="00BA60C7"/>
    <w:rsid w:val="00BA631D"/>
    <w:rsid w:val="00BA70AD"/>
    <w:rsid w:val="00BA73F8"/>
    <w:rsid w:val="00BA7AE7"/>
    <w:rsid w:val="00BB079B"/>
    <w:rsid w:val="00BB096F"/>
    <w:rsid w:val="00BB0A09"/>
    <w:rsid w:val="00BB0C8A"/>
    <w:rsid w:val="00BB17FB"/>
    <w:rsid w:val="00BB19BE"/>
    <w:rsid w:val="00BB24CB"/>
    <w:rsid w:val="00BB2D84"/>
    <w:rsid w:val="00BB2FEF"/>
    <w:rsid w:val="00BB3662"/>
    <w:rsid w:val="00BB3AE5"/>
    <w:rsid w:val="00BB3D8B"/>
    <w:rsid w:val="00BB433C"/>
    <w:rsid w:val="00BB4B38"/>
    <w:rsid w:val="00BB4C7A"/>
    <w:rsid w:val="00BB4F2A"/>
    <w:rsid w:val="00BB5437"/>
    <w:rsid w:val="00BB5499"/>
    <w:rsid w:val="00BB5874"/>
    <w:rsid w:val="00BB5B71"/>
    <w:rsid w:val="00BB5CED"/>
    <w:rsid w:val="00BB5CFB"/>
    <w:rsid w:val="00BB5D15"/>
    <w:rsid w:val="00BB5FB6"/>
    <w:rsid w:val="00BB62F0"/>
    <w:rsid w:val="00BB667A"/>
    <w:rsid w:val="00BB707E"/>
    <w:rsid w:val="00BB710A"/>
    <w:rsid w:val="00BB7387"/>
    <w:rsid w:val="00BB742C"/>
    <w:rsid w:val="00BC0B5B"/>
    <w:rsid w:val="00BC0EB2"/>
    <w:rsid w:val="00BC1D8A"/>
    <w:rsid w:val="00BC2FB1"/>
    <w:rsid w:val="00BC3265"/>
    <w:rsid w:val="00BC33E7"/>
    <w:rsid w:val="00BC5268"/>
    <w:rsid w:val="00BC579B"/>
    <w:rsid w:val="00BC5DAA"/>
    <w:rsid w:val="00BC5EC1"/>
    <w:rsid w:val="00BC63FE"/>
    <w:rsid w:val="00BC65F7"/>
    <w:rsid w:val="00BC777A"/>
    <w:rsid w:val="00BC7897"/>
    <w:rsid w:val="00BC790C"/>
    <w:rsid w:val="00BC7E5A"/>
    <w:rsid w:val="00BD13B4"/>
    <w:rsid w:val="00BD19D5"/>
    <w:rsid w:val="00BD1DE8"/>
    <w:rsid w:val="00BD24D1"/>
    <w:rsid w:val="00BD2D89"/>
    <w:rsid w:val="00BD3050"/>
    <w:rsid w:val="00BD3482"/>
    <w:rsid w:val="00BD4348"/>
    <w:rsid w:val="00BD4396"/>
    <w:rsid w:val="00BD492B"/>
    <w:rsid w:val="00BD4A6B"/>
    <w:rsid w:val="00BD4EF9"/>
    <w:rsid w:val="00BD53CD"/>
    <w:rsid w:val="00BD54DD"/>
    <w:rsid w:val="00BD5D5C"/>
    <w:rsid w:val="00BD6A5C"/>
    <w:rsid w:val="00BD718B"/>
    <w:rsid w:val="00BD7BF6"/>
    <w:rsid w:val="00BD7EFC"/>
    <w:rsid w:val="00BE0011"/>
    <w:rsid w:val="00BE0174"/>
    <w:rsid w:val="00BE03CA"/>
    <w:rsid w:val="00BE0EEA"/>
    <w:rsid w:val="00BE1104"/>
    <w:rsid w:val="00BE1298"/>
    <w:rsid w:val="00BE1764"/>
    <w:rsid w:val="00BE180E"/>
    <w:rsid w:val="00BE1B76"/>
    <w:rsid w:val="00BE1F3F"/>
    <w:rsid w:val="00BE26A6"/>
    <w:rsid w:val="00BE2AD4"/>
    <w:rsid w:val="00BE2C1D"/>
    <w:rsid w:val="00BE2D4C"/>
    <w:rsid w:val="00BE2E4A"/>
    <w:rsid w:val="00BE30BC"/>
    <w:rsid w:val="00BE35E8"/>
    <w:rsid w:val="00BE38A3"/>
    <w:rsid w:val="00BE3C4D"/>
    <w:rsid w:val="00BE4270"/>
    <w:rsid w:val="00BE441C"/>
    <w:rsid w:val="00BE4E98"/>
    <w:rsid w:val="00BE504A"/>
    <w:rsid w:val="00BE5387"/>
    <w:rsid w:val="00BE59F0"/>
    <w:rsid w:val="00BE60F8"/>
    <w:rsid w:val="00BE6488"/>
    <w:rsid w:val="00BE6D41"/>
    <w:rsid w:val="00BE7283"/>
    <w:rsid w:val="00BE75C7"/>
    <w:rsid w:val="00BF004D"/>
    <w:rsid w:val="00BF0613"/>
    <w:rsid w:val="00BF0B57"/>
    <w:rsid w:val="00BF0B8F"/>
    <w:rsid w:val="00BF0F47"/>
    <w:rsid w:val="00BF112F"/>
    <w:rsid w:val="00BF1131"/>
    <w:rsid w:val="00BF15CD"/>
    <w:rsid w:val="00BF1766"/>
    <w:rsid w:val="00BF18E9"/>
    <w:rsid w:val="00BF2263"/>
    <w:rsid w:val="00BF2349"/>
    <w:rsid w:val="00BF3198"/>
    <w:rsid w:val="00BF34F6"/>
    <w:rsid w:val="00BF3869"/>
    <w:rsid w:val="00BF3D0A"/>
    <w:rsid w:val="00BF46D0"/>
    <w:rsid w:val="00BF4854"/>
    <w:rsid w:val="00BF494A"/>
    <w:rsid w:val="00BF4A5C"/>
    <w:rsid w:val="00BF4D84"/>
    <w:rsid w:val="00BF4EAB"/>
    <w:rsid w:val="00BF51EE"/>
    <w:rsid w:val="00BF588E"/>
    <w:rsid w:val="00BF5ADA"/>
    <w:rsid w:val="00BF5BB2"/>
    <w:rsid w:val="00BF64ED"/>
    <w:rsid w:val="00BF66B8"/>
    <w:rsid w:val="00BF747F"/>
    <w:rsid w:val="00BF76C3"/>
    <w:rsid w:val="00BF785D"/>
    <w:rsid w:val="00C00BDE"/>
    <w:rsid w:val="00C01210"/>
    <w:rsid w:val="00C01270"/>
    <w:rsid w:val="00C01BDA"/>
    <w:rsid w:val="00C022FA"/>
    <w:rsid w:val="00C02CD4"/>
    <w:rsid w:val="00C02FEF"/>
    <w:rsid w:val="00C03001"/>
    <w:rsid w:val="00C031DD"/>
    <w:rsid w:val="00C034B6"/>
    <w:rsid w:val="00C04028"/>
    <w:rsid w:val="00C04449"/>
    <w:rsid w:val="00C04696"/>
    <w:rsid w:val="00C046BB"/>
    <w:rsid w:val="00C04C9A"/>
    <w:rsid w:val="00C051B4"/>
    <w:rsid w:val="00C05647"/>
    <w:rsid w:val="00C056E5"/>
    <w:rsid w:val="00C05BF1"/>
    <w:rsid w:val="00C05FF1"/>
    <w:rsid w:val="00C0709D"/>
    <w:rsid w:val="00C07114"/>
    <w:rsid w:val="00C07F4E"/>
    <w:rsid w:val="00C10351"/>
    <w:rsid w:val="00C1050A"/>
    <w:rsid w:val="00C10A3B"/>
    <w:rsid w:val="00C10AFF"/>
    <w:rsid w:val="00C10C85"/>
    <w:rsid w:val="00C11193"/>
    <w:rsid w:val="00C119CA"/>
    <w:rsid w:val="00C11D38"/>
    <w:rsid w:val="00C11FF2"/>
    <w:rsid w:val="00C12567"/>
    <w:rsid w:val="00C12A89"/>
    <w:rsid w:val="00C12ACD"/>
    <w:rsid w:val="00C12D36"/>
    <w:rsid w:val="00C12D8B"/>
    <w:rsid w:val="00C12F06"/>
    <w:rsid w:val="00C13481"/>
    <w:rsid w:val="00C14399"/>
    <w:rsid w:val="00C1447F"/>
    <w:rsid w:val="00C14777"/>
    <w:rsid w:val="00C1481F"/>
    <w:rsid w:val="00C148F5"/>
    <w:rsid w:val="00C14E5B"/>
    <w:rsid w:val="00C169C1"/>
    <w:rsid w:val="00C16D3C"/>
    <w:rsid w:val="00C170A7"/>
    <w:rsid w:val="00C17178"/>
    <w:rsid w:val="00C172D3"/>
    <w:rsid w:val="00C17EBB"/>
    <w:rsid w:val="00C2022E"/>
    <w:rsid w:val="00C2064E"/>
    <w:rsid w:val="00C20914"/>
    <w:rsid w:val="00C20AB8"/>
    <w:rsid w:val="00C20CE4"/>
    <w:rsid w:val="00C212B0"/>
    <w:rsid w:val="00C21539"/>
    <w:rsid w:val="00C215BC"/>
    <w:rsid w:val="00C21736"/>
    <w:rsid w:val="00C220C9"/>
    <w:rsid w:val="00C220F6"/>
    <w:rsid w:val="00C22142"/>
    <w:rsid w:val="00C22587"/>
    <w:rsid w:val="00C22A4D"/>
    <w:rsid w:val="00C22AC3"/>
    <w:rsid w:val="00C22E79"/>
    <w:rsid w:val="00C237AD"/>
    <w:rsid w:val="00C23BE6"/>
    <w:rsid w:val="00C23DEA"/>
    <w:rsid w:val="00C24126"/>
    <w:rsid w:val="00C248A8"/>
    <w:rsid w:val="00C24E8F"/>
    <w:rsid w:val="00C25C93"/>
    <w:rsid w:val="00C25CCE"/>
    <w:rsid w:val="00C25DC0"/>
    <w:rsid w:val="00C25EBC"/>
    <w:rsid w:val="00C265C8"/>
    <w:rsid w:val="00C26E82"/>
    <w:rsid w:val="00C2703C"/>
    <w:rsid w:val="00C2755B"/>
    <w:rsid w:val="00C278A3"/>
    <w:rsid w:val="00C279C5"/>
    <w:rsid w:val="00C30016"/>
    <w:rsid w:val="00C30562"/>
    <w:rsid w:val="00C305D1"/>
    <w:rsid w:val="00C30AB2"/>
    <w:rsid w:val="00C30ADC"/>
    <w:rsid w:val="00C310D0"/>
    <w:rsid w:val="00C31FEA"/>
    <w:rsid w:val="00C32029"/>
    <w:rsid w:val="00C321CF"/>
    <w:rsid w:val="00C322A4"/>
    <w:rsid w:val="00C32448"/>
    <w:rsid w:val="00C33D5E"/>
    <w:rsid w:val="00C340E0"/>
    <w:rsid w:val="00C3547E"/>
    <w:rsid w:val="00C35AF2"/>
    <w:rsid w:val="00C36817"/>
    <w:rsid w:val="00C36B77"/>
    <w:rsid w:val="00C36EF2"/>
    <w:rsid w:val="00C36FE6"/>
    <w:rsid w:val="00C37247"/>
    <w:rsid w:val="00C372FC"/>
    <w:rsid w:val="00C37851"/>
    <w:rsid w:val="00C40313"/>
    <w:rsid w:val="00C4048D"/>
    <w:rsid w:val="00C4050D"/>
    <w:rsid w:val="00C407D1"/>
    <w:rsid w:val="00C4082A"/>
    <w:rsid w:val="00C40987"/>
    <w:rsid w:val="00C40D99"/>
    <w:rsid w:val="00C40E5E"/>
    <w:rsid w:val="00C40EC3"/>
    <w:rsid w:val="00C40F52"/>
    <w:rsid w:val="00C4121E"/>
    <w:rsid w:val="00C41B3B"/>
    <w:rsid w:val="00C41F75"/>
    <w:rsid w:val="00C42807"/>
    <w:rsid w:val="00C43099"/>
    <w:rsid w:val="00C430FF"/>
    <w:rsid w:val="00C43CBD"/>
    <w:rsid w:val="00C43F44"/>
    <w:rsid w:val="00C445EE"/>
    <w:rsid w:val="00C4460C"/>
    <w:rsid w:val="00C45245"/>
    <w:rsid w:val="00C45575"/>
    <w:rsid w:val="00C45602"/>
    <w:rsid w:val="00C4575F"/>
    <w:rsid w:val="00C467ED"/>
    <w:rsid w:val="00C46EB3"/>
    <w:rsid w:val="00C4742C"/>
    <w:rsid w:val="00C475FB"/>
    <w:rsid w:val="00C477F0"/>
    <w:rsid w:val="00C47E9F"/>
    <w:rsid w:val="00C505FA"/>
    <w:rsid w:val="00C50EC5"/>
    <w:rsid w:val="00C519B2"/>
    <w:rsid w:val="00C51B46"/>
    <w:rsid w:val="00C51B75"/>
    <w:rsid w:val="00C5224B"/>
    <w:rsid w:val="00C5263B"/>
    <w:rsid w:val="00C52914"/>
    <w:rsid w:val="00C52A8C"/>
    <w:rsid w:val="00C531D4"/>
    <w:rsid w:val="00C53756"/>
    <w:rsid w:val="00C53DE3"/>
    <w:rsid w:val="00C53F09"/>
    <w:rsid w:val="00C54810"/>
    <w:rsid w:val="00C55091"/>
    <w:rsid w:val="00C551D0"/>
    <w:rsid w:val="00C55321"/>
    <w:rsid w:val="00C555C6"/>
    <w:rsid w:val="00C55C0D"/>
    <w:rsid w:val="00C56626"/>
    <w:rsid w:val="00C5671D"/>
    <w:rsid w:val="00C57FC3"/>
    <w:rsid w:val="00C60171"/>
    <w:rsid w:val="00C60687"/>
    <w:rsid w:val="00C60F08"/>
    <w:rsid w:val="00C61AE9"/>
    <w:rsid w:val="00C61FDC"/>
    <w:rsid w:val="00C621AE"/>
    <w:rsid w:val="00C6302E"/>
    <w:rsid w:val="00C6323B"/>
    <w:rsid w:val="00C63738"/>
    <w:rsid w:val="00C6530F"/>
    <w:rsid w:val="00C65628"/>
    <w:rsid w:val="00C65722"/>
    <w:rsid w:val="00C65CFF"/>
    <w:rsid w:val="00C65DE7"/>
    <w:rsid w:val="00C65DF1"/>
    <w:rsid w:val="00C67743"/>
    <w:rsid w:val="00C67860"/>
    <w:rsid w:val="00C678EB"/>
    <w:rsid w:val="00C67BC4"/>
    <w:rsid w:val="00C67D1C"/>
    <w:rsid w:val="00C7086A"/>
    <w:rsid w:val="00C7189E"/>
    <w:rsid w:val="00C726FF"/>
    <w:rsid w:val="00C72B5A"/>
    <w:rsid w:val="00C72C29"/>
    <w:rsid w:val="00C7319D"/>
    <w:rsid w:val="00C731DF"/>
    <w:rsid w:val="00C7367A"/>
    <w:rsid w:val="00C73852"/>
    <w:rsid w:val="00C7394E"/>
    <w:rsid w:val="00C73C5B"/>
    <w:rsid w:val="00C73EB5"/>
    <w:rsid w:val="00C73EEE"/>
    <w:rsid w:val="00C74123"/>
    <w:rsid w:val="00C741AA"/>
    <w:rsid w:val="00C746FA"/>
    <w:rsid w:val="00C74ECF"/>
    <w:rsid w:val="00C75474"/>
    <w:rsid w:val="00C7562C"/>
    <w:rsid w:val="00C75D87"/>
    <w:rsid w:val="00C760A7"/>
    <w:rsid w:val="00C76592"/>
    <w:rsid w:val="00C76696"/>
    <w:rsid w:val="00C76A0F"/>
    <w:rsid w:val="00C77434"/>
    <w:rsid w:val="00C80202"/>
    <w:rsid w:val="00C80338"/>
    <w:rsid w:val="00C8081D"/>
    <w:rsid w:val="00C80BE1"/>
    <w:rsid w:val="00C80EF9"/>
    <w:rsid w:val="00C81655"/>
    <w:rsid w:val="00C81D5B"/>
    <w:rsid w:val="00C8278D"/>
    <w:rsid w:val="00C83256"/>
    <w:rsid w:val="00C83423"/>
    <w:rsid w:val="00C8370C"/>
    <w:rsid w:val="00C8383A"/>
    <w:rsid w:val="00C83BE5"/>
    <w:rsid w:val="00C84248"/>
    <w:rsid w:val="00C84550"/>
    <w:rsid w:val="00C84577"/>
    <w:rsid w:val="00C84930"/>
    <w:rsid w:val="00C859AE"/>
    <w:rsid w:val="00C85A25"/>
    <w:rsid w:val="00C85CDF"/>
    <w:rsid w:val="00C85CEF"/>
    <w:rsid w:val="00C8692A"/>
    <w:rsid w:val="00C87023"/>
    <w:rsid w:val="00C875FF"/>
    <w:rsid w:val="00C90591"/>
    <w:rsid w:val="00C90762"/>
    <w:rsid w:val="00C9087C"/>
    <w:rsid w:val="00C90D4A"/>
    <w:rsid w:val="00C90EAF"/>
    <w:rsid w:val="00C91116"/>
    <w:rsid w:val="00C91A96"/>
    <w:rsid w:val="00C92732"/>
    <w:rsid w:val="00C92ED9"/>
    <w:rsid w:val="00C92F93"/>
    <w:rsid w:val="00C93434"/>
    <w:rsid w:val="00C93C66"/>
    <w:rsid w:val="00C94F4B"/>
    <w:rsid w:val="00C97023"/>
    <w:rsid w:val="00C97661"/>
    <w:rsid w:val="00C978B0"/>
    <w:rsid w:val="00C97E31"/>
    <w:rsid w:val="00CA0132"/>
    <w:rsid w:val="00CA06FA"/>
    <w:rsid w:val="00CA0BBF"/>
    <w:rsid w:val="00CA0D4A"/>
    <w:rsid w:val="00CA1103"/>
    <w:rsid w:val="00CA203F"/>
    <w:rsid w:val="00CA245C"/>
    <w:rsid w:val="00CA27AB"/>
    <w:rsid w:val="00CA28E7"/>
    <w:rsid w:val="00CA2C4B"/>
    <w:rsid w:val="00CA34E3"/>
    <w:rsid w:val="00CA356F"/>
    <w:rsid w:val="00CA3D0B"/>
    <w:rsid w:val="00CA46AA"/>
    <w:rsid w:val="00CA47E6"/>
    <w:rsid w:val="00CA4818"/>
    <w:rsid w:val="00CA5099"/>
    <w:rsid w:val="00CA54CB"/>
    <w:rsid w:val="00CA5852"/>
    <w:rsid w:val="00CA6000"/>
    <w:rsid w:val="00CA6A9A"/>
    <w:rsid w:val="00CA6DC9"/>
    <w:rsid w:val="00CA6F75"/>
    <w:rsid w:val="00CA70CF"/>
    <w:rsid w:val="00CA7186"/>
    <w:rsid w:val="00CA79CA"/>
    <w:rsid w:val="00CA7C59"/>
    <w:rsid w:val="00CA7E1A"/>
    <w:rsid w:val="00CA7E9B"/>
    <w:rsid w:val="00CA7F9A"/>
    <w:rsid w:val="00CB0372"/>
    <w:rsid w:val="00CB08B0"/>
    <w:rsid w:val="00CB0C49"/>
    <w:rsid w:val="00CB0C83"/>
    <w:rsid w:val="00CB0DDC"/>
    <w:rsid w:val="00CB1185"/>
    <w:rsid w:val="00CB1851"/>
    <w:rsid w:val="00CB1943"/>
    <w:rsid w:val="00CB1CBC"/>
    <w:rsid w:val="00CB21ED"/>
    <w:rsid w:val="00CB2F05"/>
    <w:rsid w:val="00CB302B"/>
    <w:rsid w:val="00CB304C"/>
    <w:rsid w:val="00CB33FD"/>
    <w:rsid w:val="00CB37B0"/>
    <w:rsid w:val="00CB3A3A"/>
    <w:rsid w:val="00CB3B1E"/>
    <w:rsid w:val="00CB3CAC"/>
    <w:rsid w:val="00CB428E"/>
    <w:rsid w:val="00CB4B0D"/>
    <w:rsid w:val="00CB5889"/>
    <w:rsid w:val="00CB6447"/>
    <w:rsid w:val="00CB67A9"/>
    <w:rsid w:val="00CB6835"/>
    <w:rsid w:val="00CB6C66"/>
    <w:rsid w:val="00CB77BA"/>
    <w:rsid w:val="00CB7D59"/>
    <w:rsid w:val="00CC09E2"/>
    <w:rsid w:val="00CC12D1"/>
    <w:rsid w:val="00CC1B81"/>
    <w:rsid w:val="00CC2648"/>
    <w:rsid w:val="00CC26E3"/>
    <w:rsid w:val="00CC31DC"/>
    <w:rsid w:val="00CC357E"/>
    <w:rsid w:val="00CC3953"/>
    <w:rsid w:val="00CC3BA9"/>
    <w:rsid w:val="00CC40E1"/>
    <w:rsid w:val="00CC4B53"/>
    <w:rsid w:val="00CC4E51"/>
    <w:rsid w:val="00CC517C"/>
    <w:rsid w:val="00CC5396"/>
    <w:rsid w:val="00CC5968"/>
    <w:rsid w:val="00CC59E7"/>
    <w:rsid w:val="00CC5C66"/>
    <w:rsid w:val="00CC625D"/>
    <w:rsid w:val="00CC653F"/>
    <w:rsid w:val="00CC6A9E"/>
    <w:rsid w:val="00CC76F8"/>
    <w:rsid w:val="00CD0114"/>
    <w:rsid w:val="00CD03F3"/>
    <w:rsid w:val="00CD0E38"/>
    <w:rsid w:val="00CD1441"/>
    <w:rsid w:val="00CD16AF"/>
    <w:rsid w:val="00CD1A05"/>
    <w:rsid w:val="00CD1CC9"/>
    <w:rsid w:val="00CD1CDA"/>
    <w:rsid w:val="00CD1D6A"/>
    <w:rsid w:val="00CD1FF2"/>
    <w:rsid w:val="00CD2066"/>
    <w:rsid w:val="00CD2A8A"/>
    <w:rsid w:val="00CD3385"/>
    <w:rsid w:val="00CD33CB"/>
    <w:rsid w:val="00CD37F8"/>
    <w:rsid w:val="00CD4048"/>
    <w:rsid w:val="00CD4333"/>
    <w:rsid w:val="00CD5233"/>
    <w:rsid w:val="00CD5884"/>
    <w:rsid w:val="00CD5AE3"/>
    <w:rsid w:val="00CD700C"/>
    <w:rsid w:val="00CD70DB"/>
    <w:rsid w:val="00CD7258"/>
    <w:rsid w:val="00CD7F01"/>
    <w:rsid w:val="00CD7F4E"/>
    <w:rsid w:val="00CE0887"/>
    <w:rsid w:val="00CE0AF6"/>
    <w:rsid w:val="00CE0C01"/>
    <w:rsid w:val="00CE0CA6"/>
    <w:rsid w:val="00CE10F6"/>
    <w:rsid w:val="00CE1234"/>
    <w:rsid w:val="00CE1A89"/>
    <w:rsid w:val="00CE22BA"/>
    <w:rsid w:val="00CE23DD"/>
    <w:rsid w:val="00CE266B"/>
    <w:rsid w:val="00CE2707"/>
    <w:rsid w:val="00CE3125"/>
    <w:rsid w:val="00CE3371"/>
    <w:rsid w:val="00CE3568"/>
    <w:rsid w:val="00CE36C6"/>
    <w:rsid w:val="00CE4C25"/>
    <w:rsid w:val="00CE5F4B"/>
    <w:rsid w:val="00CE6459"/>
    <w:rsid w:val="00CE6685"/>
    <w:rsid w:val="00CE672F"/>
    <w:rsid w:val="00CE6ABC"/>
    <w:rsid w:val="00CE7044"/>
    <w:rsid w:val="00CE7255"/>
    <w:rsid w:val="00CE7276"/>
    <w:rsid w:val="00CE7FDE"/>
    <w:rsid w:val="00CF051A"/>
    <w:rsid w:val="00CF0681"/>
    <w:rsid w:val="00CF083E"/>
    <w:rsid w:val="00CF0B21"/>
    <w:rsid w:val="00CF2612"/>
    <w:rsid w:val="00CF35C5"/>
    <w:rsid w:val="00CF3AC1"/>
    <w:rsid w:val="00CF3C7D"/>
    <w:rsid w:val="00CF3D0E"/>
    <w:rsid w:val="00CF3FCA"/>
    <w:rsid w:val="00CF4153"/>
    <w:rsid w:val="00CF4A50"/>
    <w:rsid w:val="00CF50BE"/>
    <w:rsid w:val="00CF518D"/>
    <w:rsid w:val="00CF52F2"/>
    <w:rsid w:val="00CF533F"/>
    <w:rsid w:val="00CF5872"/>
    <w:rsid w:val="00CF5A6B"/>
    <w:rsid w:val="00CF647D"/>
    <w:rsid w:val="00CF670E"/>
    <w:rsid w:val="00CF6E64"/>
    <w:rsid w:val="00CF73B0"/>
    <w:rsid w:val="00D00995"/>
    <w:rsid w:val="00D00EAB"/>
    <w:rsid w:val="00D0102F"/>
    <w:rsid w:val="00D01675"/>
    <w:rsid w:val="00D01AE9"/>
    <w:rsid w:val="00D01E6A"/>
    <w:rsid w:val="00D01FEC"/>
    <w:rsid w:val="00D02292"/>
    <w:rsid w:val="00D02829"/>
    <w:rsid w:val="00D0288B"/>
    <w:rsid w:val="00D02978"/>
    <w:rsid w:val="00D02D10"/>
    <w:rsid w:val="00D032FB"/>
    <w:rsid w:val="00D0355B"/>
    <w:rsid w:val="00D03B2F"/>
    <w:rsid w:val="00D04537"/>
    <w:rsid w:val="00D04934"/>
    <w:rsid w:val="00D0493A"/>
    <w:rsid w:val="00D04C49"/>
    <w:rsid w:val="00D04E39"/>
    <w:rsid w:val="00D04FEA"/>
    <w:rsid w:val="00D0560F"/>
    <w:rsid w:val="00D06028"/>
    <w:rsid w:val="00D062A9"/>
    <w:rsid w:val="00D07141"/>
    <w:rsid w:val="00D07503"/>
    <w:rsid w:val="00D0776F"/>
    <w:rsid w:val="00D078E1"/>
    <w:rsid w:val="00D07984"/>
    <w:rsid w:val="00D1087A"/>
    <w:rsid w:val="00D10B2C"/>
    <w:rsid w:val="00D10C5C"/>
    <w:rsid w:val="00D11118"/>
    <w:rsid w:val="00D11AF7"/>
    <w:rsid w:val="00D12462"/>
    <w:rsid w:val="00D127EF"/>
    <w:rsid w:val="00D129B4"/>
    <w:rsid w:val="00D12EF0"/>
    <w:rsid w:val="00D13659"/>
    <w:rsid w:val="00D13747"/>
    <w:rsid w:val="00D13B7F"/>
    <w:rsid w:val="00D1442B"/>
    <w:rsid w:val="00D14DDD"/>
    <w:rsid w:val="00D1505E"/>
    <w:rsid w:val="00D15AFE"/>
    <w:rsid w:val="00D160C6"/>
    <w:rsid w:val="00D16618"/>
    <w:rsid w:val="00D16A78"/>
    <w:rsid w:val="00D173DF"/>
    <w:rsid w:val="00D17454"/>
    <w:rsid w:val="00D1780A"/>
    <w:rsid w:val="00D179DE"/>
    <w:rsid w:val="00D17ABA"/>
    <w:rsid w:val="00D205D5"/>
    <w:rsid w:val="00D2084C"/>
    <w:rsid w:val="00D214A7"/>
    <w:rsid w:val="00D2196C"/>
    <w:rsid w:val="00D21E6F"/>
    <w:rsid w:val="00D21FCC"/>
    <w:rsid w:val="00D2249C"/>
    <w:rsid w:val="00D225E7"/>
    <w:rsid w:val="00D22659"/>
    <w:rsid w:val="00D23012"/>
    <w:rsid w:val="00D2304C"/>
    <w:rsid w:val="00D23D09"/>
    <w:rsid w:val="00D24214"/>
    <w:rsid w:val="00D243BE"/>
    <w:rsid w:val="00D24523"/>
    <w:rsid w:val="00D24961"/>
    <w:rsid w:val="00D24A27"/>
    <w:rsid w:val="00D24DF9"/>
    <w:rsid w:val="00D25DF4"/>
    <w:rsid w:val="00D261DA"/>
    <w:rsid w:val="00D27494"/>
    <w:rsid w:val="00D2749F"/>
    <w:rsid w:val="00D274A3"/>
    <w:rsid w:val="00D27724"/>
    <w:rsid w:val="00D27F7F"/>
    <w:rsid w:val="00D301F0"/>
    <w:rsid w:val="00D302F3"/>
    <w:rsid w:val="00D303B6"/>
    <w:rsid w:val="00D303E9"/>
    <w:rsid w:val="00D304B9"/>
    <w:rsid w:val="00D30715"/>
    <w:rsid w:val="00D30BA0"/>
    <w:rsid w:val="00D30CBD"/>
    <w:rsid w:val="00D30ED4"/>
    <w:rsid w:val="00D31560"/>
    <w:rsid w:val="00D319F5"/>
    <w:rsid w:val="00D31FE2"/>
    <w:rsid w:val="00D3221E"/>
    <w:rsid w:val="00D327A5"/>
    <w:rsid w:val="00D32C3A"/>
    <w:rsid w:val="00D33042"/>
    <w:rsid w:val="00D334D4"/>
    <w:rsid w:val="00D3358B"/>
    <w:rsid w:val="00D33A7C"/>
    <w:rsid w:val="00D33F38"/>
    <w:rsid w:val="00D346B6"/>
    <w:rsid w:val="00D354E8"/>
    <w:rsid w:val="00D3617D"/>
    <w:rsid w:val="00D36203"/>
    <w:rsid w:val="00D3652A"/>
    <w:rsid w:val="00D36D40"/>
    <w:rsid w:val="00D3732A"/>
    <w:rsid w:val="00D3744B"/>
    <w:rsid w:val="00D37BD9"/>
    <w:rsid w:val="00D40574"/>
    <w:rsid w:val="00D406CC"/>
    <w:rsid w:val="00D407B1"/>
    <w:rsid w:val="00D409C8"/>
    <w:rsid w:val="00D40B50"/>
    <w:rsid w:val="00D40DA8"/>
    <w:rsid w:val="00D41ED0"/>
    <w:rsid w:val="00D42A27"/>
    <w:rsid w:val="00D42BB3"/>
    <w:rsid w:val="00D42CA6"/>
    <w:rsid w:val="00D42DCD"/>
    <w:rsid w:val="00D43046"/>
    <w:rsid w:val="00D434E9"/>
    <w:rsid w:val="00D43DA5"/>
    <w:rsid w:val="00D43E9B"/>
    <w:rsid w:val="00D44167"/>
    <w:rsid w:val="00D4448F"/>
    <w:rsid w:val="00D4471F"/>
    <w:rsid w:val="00D4472D"/>
    <w:rsid w:val="00D44A5A"/>
    <w:rsid w:val="00D44ADD"/>
    <w:rsid w:val="00D452D5"/>
    <w:rsid w:val="00D45535"/>
    <w:rsid w:val="00D457E0"/>
    <w:rsid w:val="00D45979"/>
    <w:rsid w:val="00D45CBB"/>
    <w:rsid w:val="00D4621C"/>
    <w:rsid w:val="00D4680C"/>
    <w:rsid w:val="00D46874"/>
    <w:rsid w:val="00D46B76"/>
    <w:rsid w:val="00D470C8"/>
    <w:rsid w:val="00D472F7"/>
    <w:rsid w:val="00D4756A"/>
    <w:rsid w:val="00D47573"/>
    <w:rsid w:val="00D47990"/>
    <w:rsid w:val="00D50AE3"/>
    <w:rsid w:val="00D50FEC"/>
    <w:rsid w:val="00D51323"/>
    <w:rsid w:val="00D51FE8"/>
    <w:rsid w:val="00D525F5"/>
    <w:rsid w:val="00D52653"/>
    <w:rsid w:val="00D538A0"/>
    <w:rsid w:val="00D53925"/>
    <w:rsid w:val="00D53A61"/>
    <w:rsid w:val="00D54296"/>
    <w:rsid w:val="00D5454A"/>
    <w:rsid w:val="00D547F0"/>
    <w:rsid w:val="00D54811"/>
    <w:rsid w:val="00D55309"/>
    <w:rsid w:val="00D55A00"/>
    <w:rsid w:val="00D5713B"/>
    <w:rsid w:val="00D57354"/>
    <w:rsid w:val="00D57A4B"/>
    <w:rsid w:val="00D57C68"/>
    <w:rsid w:val="00D6039E"/>
    <w:rsid w:val="00D60543"/>
    <w:rsid w:val="00D61274"/>
    <w:rsid w:val="00D613C1"/>
    <w:rsid w:val="00D615A8"/>
    <w:rsid w:val="00D616C7"/>
    <w:rsid w:val="00D61A12"/>
    <w:rsid w:val="00D61C27"/>
    <w:rsid w:val="00D6223F"/>
    <w:rsid w:val="00D62A38"/>
    <w:rsid w:val="00D63200"/>
    <w:rsid w:val="00D63B4B"/>
    <w:rsid w:val="00D63C8F"/>
    <w:rsid w:val="00D63EA1"/>
    <w:rsid w:val="00D63FB1"/>
    <w:rsid w:val="00D64121"/>
    <w:rsid w:val="00D652D7"/>
    <w:rsid w:val="00D65394"/>
    <w:rsid w:val="00D65515"/>
    <w:rsid w:val="00D65597"/>
    <w:rsid w:val="00D6691B"/>
    <w:rsid w:val="00D66AB8"/>
    <w:rsid w:val="00D70567"/>
    <w:rsid w:val="00D70920"/>
    <w:rsid w:val="00D70F25"/>
    <w:rsid w:val="00D7128C"/>
    <w:rsid w:val="00D71692"/>
    <w:rsid w:val="00D718C8"/>
    <w:rsid w:val="00D71B39"/>
    <w:rsid w:val="00D71D91"/>
    <w:rsid w:val="00D724BB"/>
    <w:rsid w:val="00D72A15"/>
    <w:rsid w:val="00D72AD4"/>
    <w:rsid w:val="00D73A02"/>
    <w:rsid w:val="00D73ADB"/>
    <w:rsid w:val="00D741B1"/>
    <w:rsid w:val="00D7422F"/>
    <w:rsid w:val="00D745C3"/>
    <w:rsid w:val="00D74D50"/>
    <w:rsid w:val="00D75344"/>
    <w:rsid w:val="00D7546A"/>
    <w:rsid w:val="00D75492"/>
    <w:rsid w:val="00D75715"/>
    <w:rsid w:val="00D7630D"/>
    <w:rsid w:val="00D76ED9"/>
    <w:rsid w:val="00D7727B"/>
    <w:rsid w:val="00D775C4"/>
    <w:rsid w:val="00D775E3"/>
    <w:rsid w:val="00D77843"/>
    <w:rsid w:val="00D80164"/>
    <w:rsid w:val="00D802ED"/>
    <w:rsid w:val="00D80B44"/>
    <w:rsid w:val="00D80FA8"/>
    <w:rsid w:val="00D80FE3"/>
    <w:rsid w:val="00D810C6"/>
    <w:rsid w:val="00D811F8"/>
    <w:rsid w:val="00D81B15"/>
    <w:rsid w:val="00D81EA2"/>
    <w:rsid w:val="00D81FA8"/>
    <w:rsid w:val="00D82068"/>
    <w:rsid w:val="00D82A10"/>
    <w:rsid w:val="00D83708"/>
    <w:rsid w:val="00D83B37"/>
    <w:rsid w:val="00D840C7"/>
    <w:rsid w:val="00D84BB0"/>
    <w:rsid w:val="00D84C57"/>
    <w:rsid w:val="00D84EB9"/>
    <w:rsid w:val="00D853CD"/>
    <w:rsid w:val="00D85441"/>
    <w:rsid w:val="00D8584B"/>
    <w:rsid w:val="00D85BCC"/>
    <w:rsid w:val="00D86BC8"/>
    <w:rsid w:val="00D86C6D"/>
    <w:rsid w:val="00D86F8D"/>
    <w:rsid w:val="00D87223"/>
    <w:rsid w:val="00D87EEF"/>
    <w:rsid w:val="00D904D2"/>
    <w:rsid w:val="00D906B5"/>
    <w:rsid w:val="00D90E58"/>
    <w:rsid w:val="00D91055"/>
    <w:rsid w:val="00D919F7"/>
    <w:rsid w:val="00D922B4"/>
    <w:rsid w:val="00D922EE"/>
    <w:rsid w:val="00D923B6"/>
    <w:rsid w:val="00D927B0"/>
    <w:rsid w:val="00D93239"/>
    <w:rsid w:val="00D939C4"/>
    <w:rsid w:val="00D93CCD"/>
    <w:rsid w:val="00D9444C"/>
    <w:rsid w:val="00D946EF"/>
    <w:rsid w:val="00D958ED"/>
    <w:rsid w:val="00D95FE9"/>
    <w:rsid w:val="00D9642C"/>
    <w:rsid w:val="00D96AFE"/>
    <w:rsid w:val="00D96C65"/>
    <w:rsid w:val="00D97148"/>
    <w:rsid w:val="00DA0973"/>
    <w:rsid w:val="00DA0E78"/>
    <w:rsid w:val="00DA111C"/>
    <w:rsid w:val="00DA14CE"/>
    <w:rsid w:val="00DA1F0F"/>
    <w:rsid w:val="00DA2802"/>
    <w:rsid w:val="00DA2803"/>
    <w:rsid w:val="00DA29EC"/>
    <w:rsid w:val="00DA2D50"/>
    <w:rsid w:val="00DA2E6E"/>
    <w:rsid w:val="00DA3004"/>
    <w:rsid w:val="00DA3117"/>
    <w:rsid w:val="00DA3433"/>
    <w:rsid w:val="00DA377F"/>
    <w:rsid w:val="00DA3866"/>
    <w:rsid w:val="00DA45D2"/>
    <w:rsid w:val="00DA4B87"/>
    <w:rsid w:val="00DA4EC7"/>
    <w:rsid w:val="00DA569B"/>
    <w:rsid w:val="00DA5FBA"/>
    <w:rsid w:val="00DA68EE"/>
    <w:rsid w:val="00DA6E88"/>
    <w:rsid w:val="00DA78FA"/>
    <w:rsid w:val="00DA7A66"/>
    <w:rsid w:val="00DA7F35"/>
    <w:rsid w:val="00DB02C0"/>
    <w:rsid w:val="00DB02DF"/>
    <w:rsid w:val="00DB0573"/>
    <w:rsid w:val="00DB1020"/>
    <w:rsid w:val="00DB11D1"/>
    <w:rsid w:val="00DB19FB"/>
    <w:rsid w:val="00DB1A7E"/>
    <w:rsid w:val="00DB1D3E"/>
    <w:rsid w:val="00DB2350"/>
    <w:rsid w:val="00DB2476"/>
    <w:rsid w:val="00DB28D5"/>
    <w:rsid w:val="00DB290D"/>
    <w:rsid w:val="00DB2AFD"/>
    <w:rsid w:val="00DB323A"/>
    <w:rsid w:val="00DB34D6"/>
    <w:rsid w:val="00DB3753"/>
    <w:rsid w:val="00DB3B5A"/>
    <w:rsid w:val="00DB3E94"/>
    <w:rsid w:val="00DB4554"/>
    <w:rsid w:val="00DB4F7B"/>
    <w:rsid w:val="00DB5BFF"/>
    <w:rsid w:val="00DB5D31"/>
    <w:rsid w:val="00DB6E9C"/>
    <w:rsid w:val="00DB7571"/>
    <w:rsid w:val="00DB79B5"/>
    <w:rsid w:val="00DB7A96"/>
    <w:rsid w:val="00DB7ED9"/>
    <w:rsid w:val="00DC0362"/>
    <w:rsid w:val="00DC06C1"/>
    <w:rsid w:val="00DC083E"/>
    <w:rsid w:val="00DC12A9"/>
    <w:rsid w:val="00DC144A"/>
    <w:rsid w:val="00DC16CA"/>
    <w:rsid w:val="00DC16F9"/>
    <w:rsid w:val="00DC22F4"/>
    <w:rsid w:val="00DC28C8"/>
    <w:rsid w:val="00DC2A2E"/>
    <w:rsid w:val="00DC2C1E"/>
    <w:rsid w:val="00DC3506"/>
    <w:rsid w:val="00DC3C63"/>
    <w:rsid w:val="00DC4224"/>
    <w:rsid w:val="00DC4C99"/>
    <w:rsid w:val="00DC4D7D"/>
    <w:rsid w:val="00DC555B"/>
    <w:rsid w:val="00DC5827"/>
    <w:rsid w:val="00DC5A18"/>
    <w:rsid w:val="00DC6140"/>
    <w:rsid w:val="00DC686D"/>
    <w:rsid w:val="00DC69EE"/>
    <w:rsid w:val="00DC69F8"/>
    <w:rsid w:val="00DC6E15"/>
    <w:rsid w:val="00DC7736"/>
    <w:rsid w:val="00DC7B1E"/>
    <w:rsid w:val="00DD077C"/>
    <w:rsid w:val="00DD0C22"/>
    <w:rsid w:val="00DD0CCA"/>
    <w:rsid w:val="00DD0DC9"/>
    <w:rsid w:val="00DD0DFB"/>
    <w:rsid w:val="00DD1E0C"/>
    <w:rsid w:val="00DD28C8"/>
    <w:rsid w:val="00DD291A"/>
    <w:rsid w:val="00DD377C"/>
    <w:rsid w:val="00DD40EE"/>
    <w:rsid w:val="00DD424C"/>
    <w:rsid w:val="00DD4BD1"/>
    <w:rsid w:val="00DD4CAE"/>
    <w:rsid w:val="00DD4DB2"/>
    <w:rsid w:val="00DD503D"/>
    <w:rsid w:val="00DD5711"/>
    <w:rsid w:val="00DD5F57"/>
    <w:rsid w:val="00DD5FF0"/>
    <w:rsid w:val="00DD6680"/>
    <w:rsid w:val="00DD6A20"/>
    <w:rsid w:val="00DD736A"/>
    <w:rsid w:val="00DD7705"/>
    <w:rsid w:val="00DD772D"/>
    <w:rsid w:val="00DD7DF1"/>
    <w:rsid w:val="00DE0A6E"/>
    <w:rsid w:val="00DE0AC3"/>
    <w:rsid w:val="00DE1227"/>
    <w:rsid w:val="00DE124D"/>
    <w:rsid w:val="00DE158B"/>
    <w:rsid w:val="00DE1987"/>
    <w:rsid w:val="00DE20D8"/>
    <w:rsid w:val="00DE24F5"/>
    <w:rsid w:val="00DE2A1C"/>
    <w:rsid w:val="00DE2EF7"/>
    <w:rsid w:val="00DE3350"/>
    <w:rsid w:val="00DE36E7"/>
    <w:rsid w:val="00DE3D86"/>
    <w:rsid w:val="00DE4230"/>
    <w:rsid w:val="00DE4309"/>
    <w:rsid w:val="00DE44FD"/>
    <w:rsid w:val="00DE5248"/>
    <w:rsid w:val="00DE5CD0"/>
    <w:rsid w:val="00DE6408"/>
    <w:rsid w:val="00DE6846"/>
    <w:rsid w:val="00DE78D3"/>
    <w:rsid w:val="00DE7B8A"/>
    <w:rsid w:val="00DE7F5B"/>
    <w:rsid w:val="00DF0144"/>
    <w:rsid w:val="00DF036C"/>
    <w:rsid w:val="00DF081B"/>
    <w:rsid w:val="00DF0CAA"/>
    <w:rsid w:val="00DF14A5"/>
    <w:rsid w:val="00DF14CC"/>
    <w:rsid w:val="00DF16BF"/>
    <w:rsid w:val="00DF19B5"/>
    <w:rsid w:val="00DF1EAF"/>
    <w:rsid w:val="00DF2E27"/>
    <w:rsid w:val="00DF317A"/>
    <w:rsid w:val="00DF31BE"/>
    <w:rsid w:val="00DF39A4"/>
    <w:rsid w:val="00DF448B"/>
    <w:rsid w:val="00DF4800"/>
    <w:rsid w:val="00DF4EBA"/>
    <w:rsid w:val="00DF5775"/>
    <w:rsid w:val="00DF5848"/>
    <w:rsid w:val="00DF62D5"/>
    <w:rsid w:val="00DF63E0"/>
    <w:rsid w:val="00DF68C1"/>
    <w:rsid w:val="00DF7A05"/>
    <w:rsid w:val="00DF7AD1"/>
    <w:rsid w:val="00E0019A"/>
    <w:rsid w:val="00E00693"/>
    <w:rsid w:val="00E00DF8"/>
    <w:rsid w:val="00E012BB"/>
    <w:rsid w:val="00E013FC"/>
    <w:rsid w:val="00E01650"/>
    <w:rsid w:val="00E017C5"/>
    <w:rsid w:val="00E01BD2"/>
    <w:rsid w:val="00E01DE8"/>
    <w:rsid w:val="00E02142"/>
    <w:rsid w:val="00E02149"/>
    <w:rsid w:val="00E02775"/>
    <w:rsid w:val="00E02912"/>
    <w:rsid w:val="00E02ADC"/>
    <w:rsid w:val="00E030F7"/>
    <w:rsid w:val="00E03538"/>
    <w:rsid w:val="00E03693"/>
    <w:rsid w:val="00E03958"/>
    <w:rsid w:val="00E03FD1"/>
    <w:rsid w:val="00E04239"/>
    <w:rsid w:val="00E04288"/>
    <w:rsid w:val="00E04506"/>
    <w:rsid w:val="00E045B7"/>
    <w:rsid w:val="00E04B0F"/>
    <w:rsid w:val="00E052C4"/>
    <w:rsid w:val="00E0576E"/>
    <w:rsid w:val="00E05C63"/>
    <w:rsid w:val="00E06790"/>
    <w:rsid w:val="00E067BE"/>
    <w:rsid w:val="00E071A9"/>
    <w:rsid w:val="00E0746C"/>
    <w:rsid w:val="00E07564"/>
    <w:rsid w:val="00E079C4"/>
    <w:rsid w:val="00E07D85"/>
    <w:rsid w:val="00E10304"/>
    <w:rsid w:val="00E105D7"/>
    <w:rsid w:val="00E10700"/>
    <w:rsid w:val="00E107DD"/>
    <w:rsid w:val="00E1089D"/>
    <w:rsid w:val="00E10947"/>
    <w:rsid w:val="00E10C9D"/>
    <w:rsid w:val="00E11001"/>
    <w:rsid w:val="00E11089"/>
    <w:rsid w:val="00E1138E"/>
    <w:rsid w:val="00E11C60"/>
    <w:rsid w:val="00E12305"/>
    <w:rsid w:val="00E12742"/>
    <w:rsid w:val="00E12A19"/>
    <w:rsid w:val="00E12C7C"/>
    <w:rsid w:val="00E1336D"/>
    <w:rsid w:val="00E13DBB"/>
    <w:rsid w:val="00E13DC8"/>
    <w:rsid w:val="00E141E9"/>
    <w:rsid w:val="00E14315"/>
    <w:rsid w:val="00E14DE0"/>
    <w:rsid w:val="00E15351"/>
    <w:rsid w:val="00E15440"/>
    <w:rsid w:val="00E15E70"/>
    <w:rsid w:val="00E1631C"/>
    <w:rsid w:val="00E1637B"/>
    <w:rsid w:val="00E16382"/>
    <w:rsid w:val="00E16B9D"/>
    <w:rsid w:val="00E16BA7"/>
    <w:rsid w:val="00E16CDD"/>
    <w:rsid w:val="00E16CE2"/>
    <w:rsid w:val="00E17512"/>
    <w:rsid w:val="00E2081D"/>
    <w:rsid w:val="00E20D4A"/>
    <w:rsid w:val="00E2115C"/>
    <w:rsid w:val="00E21256"/>
    <w:rsid w:val="00E213F5"/>
    <w:rsid w:val="00E21E09"/>
    <w:rsid w:val="00E21E4A"/>
    <w:rsid w:val="00E21FA2"/>
    <w:rsid w:val="00E2211D"/>
    <w:rsid w:val="00E221F3"/>
    <w:rsid w:val="00E22E18"/>
    <w:rsid w:val="00E23390"/>
    <w:rsid w:val="00E23A78"/>
    <w:rsid w:val="00E23B18"/>
    <w:rsid w:val="00E23B77"/>
    <w:rsid w:val="00E23C16"/>
    <w:rsid w:val="00E2447B"/>
    <w:rsid w:val="00E24508"/>
    <w:rsid w:val="00E25046"/>
    <w:rsid w:val="00E25DBF"/>
    <w:rsid w:val="00E26743"/>
    <w:rsid w:val="00E2697F"/>
    <w:rsid w:val="00E26DF7"/>
    <w:rsid w:val="00E27364"/>
    <w:rsid w:val="00E276DC"/>
    <w:rsid w:val="00E27768"/>
    <w:rsid w:val="00E27CB0"/>
    <w:rsid w:val="00E3024A"/>
    <w:rsid w:val="00E309D4"/>
    <w:rsid w:val="00E3131D"/>
    <w:rsid w:val="00E3145C"/>
    <w:rsid w:val="00E31715"/>
    <w:rsid w:val="00E3177E"/>
    <w:rsid w:val="00E31AC0"/>
    <w:rsid w:val="00E31F12"/>
    <w:rsid w:val="00E32024"/>
    <w:rsid w:val="00E3203F"/>
    <w:rsid w:val="00E32041"/>
    <w:rsid w:val="00E32A72"/>
    <w:rsid w:val="00E330AE"/>
    <w:rsid w:val="00E335B3"/>
    <w:rsid w:val="00E33640"/>
    <w:rsid w:val="00E339A5"/>
    <w:rsid w:val="00E33A76"/>
    <w:rsid w:val="00E349D7"/>
    <w:rsid w:val="00E34FA1"/>
    <w:rsid w:val="00E35170"/>
    <w:rsid w:val="00E35192"/>
    <w:rsid w:val="00E3532E"/>
    <w:rsid w:val="00E3556A"/>
    <w:rsid w:val="00E3565D"/>
    <w:rsid w:val="00E35688"/>
    <w:rsid w:val="00E36034"/>
    <w:rsid w:val="00E36A7E"/>
    <w:rsid w:val="00E36EF2"/>
    <w:rsid w:val="00E36F9E"/>
    <w:rsid w:val="00E4021A"/>
    <w:rsid w:val="00E409CD"/>
    <w:rsid w:val="00E4198A"/>
    <w:rsid w:val="00E41ED4"/>
    <w:rsid w:val="00E41F54"/>
    <w:rsid w:val="00E41FF6"/>
    <w:rsid w:val="00E42174"/>
    <w:rsid w:val="00E42428"/>
    <w:rsid w:val="00E4267C"/>
    <w:rsid w:val="00E427EE"/>
    <w:rsid w:val="00E42827"/>
    <w:rsid w:val="00E429BB"/>
    <w:rsid w:val="00E433C1"/>
    <w:rsid w:val="00E433C9"/>
    <w:rsid w:val="00E43931"/>
    <w:rsid w:val="00E43CD0"/>
    <w:rsid w:val="00E43E06"/>
    <w:rsid w:val="00E43E33"/>
    <w:rsid w:val="00E43F1A"/>
    <w:rsid w:val="00E4428D"/>
    <w:rsid w:val="00E44514"/>
    <w:rsid w:val="00E44B90"/>
    <w:rsid w:val="00E450ED"/>
    <w:rsid w:val="00E46236"/>
    <w:rsid w:val="00E464A8"/>
    <w:rsid w:val="00E47265"/>
    <w:rsid w:val="00E5029F"/>
    <w:rsid w:val="00E504E8"/>
    <w:rsid w:val="00E50590"/>
    <w:rsid w:val="00E50B79"/>
    <w:rsid w:val="00E517A7"/>
    <w:rsid w:val="00E5198A"/>
    <w:rsid w:val="00E51E53"/>
    <w:rsid w:val="00E51FE7"/>
    <w:rsid w:val="00E52167"/>
    <w:rsid w:val="00E5233F"/>
    <w:rsid w:val="00E5273B"/>
    <w:rsid w:val="00E52ADC"/>
    <w:rsid w:val="00E52F12"/>
    <w:rsid w:val="00E5357A"/>
    <w:rsid w:val="00E53797"/>
    <w:rsid w:val="00E53D32"/>
    <w:rsid w:val="00E53DE6"/>
    <w:rsid w:val="00E53DFE"/>
    <w:rsid w:val="00E53E2D"/>
    <w:rsid w:val="00E540E3"/>
    <w:rsid w:val="00E545C3"/>
    <w:rsid w:val="00E54D10"/>
    <w:rsid w:val="00E55BFD"/>
    <w:rsid w:val="00E55C61"/>
    <w:rsid w:val="00E55FFE"/>
    <w:rsid w:val="00E562AD"/>
    <w:rsid w:val="00E5640B"/>
    <w:rsid w:val="00E574F4"/>
    <w:rsid w:val="00E6010B"/>
    <w:rsid w:val="00E60473"/>
    <w:rsid w:val="00E606E0"/>
    <w:rsid w:val="00E60A11"/>
    <w:rsid w:val="00E610AB"/>
    <w:rsid w:val="00E6118D"/>
    <w:rsid w:val="00E611DB"/>
    <w:rsid w:val="00E613DA"/>
    <w:rsid w:val="00E616C1"/>
    <w:rsid w:val="00E617CE"/>
    <w:rsid w:val="00E61D43"/>
    <w:rsid w:val="00E61DA7"/>
    <w:rsid w:val="00E62F1A"/>
    <w:rsid w:val="00E63660"/>
    <w:rsid w:val="00E639AE"/>
    <w:rsid w:val="00E63D15"/>
    <w:rsid w:val="00E63FF7"/>
    <w:rsid w:val="00E64015"/>
    <w:rsid w:val="00E64366"/>
    <w:rsid w:val="00E64EA7"/>
    <w:rsid w:val="00E65533"/>
    <w:rsid w:val="00E656F9"/>
    <w:rsid w:val="00E658F9"/>
    <w:rsid w:val="00E65959"/>
    <w:rsid w:val="00E66CCA"/>
    <w:rsid w:val="00E66F62"/>
    <w:rsid w:val="00E67417"/>
    <w:rsid w:val="00E67F2E"/>
    <w:rsid w:val="00E70495"/>
    <w:rsid w:val="00E70AEE"/>
    <w:rsid w:val="00E71139"/>
    <w:rsid w:val="00E71AB3"/>
    <w:rsid w:val="00E72561"/>
    <w:rsid w:val="00E72EE8"/>
    <w:rsid w:val="00E72FD4"/>
    <w:rsid w:val="00E73774"/>
    <w:rsid w:val="00E74759"/>
    <w:rsid w:val="00E751E2"/>
    <w:rsid w:val="00E759C7"/>
    <w:rsid w:val="00E759E9"/>
    <w:rsid w:val="00E75A40"/>
    <w:rsid w:val="00E75E23"/>
    <w:rsid w:val="00E766ED"/>
    <w:rsid w:val="00E767B8"/>
    <w:rsid w:val="00E76876"/>
    <w:rsid w:val="00E7725E"/>
    <w:rsid w:val="00E77489"/>
    <w:rsid w:val="00E774FF"/>
    <w:rsid w:val="00E77812"/>
    <w:rsid w:val="00E77917"/>
    <w:rsid w:val="00E80100"/>
    <w:rsid w:val="00E802FD"/>
    <w:rsid w:val="00E80640"/>
    <w:rsid w:val="00E80EB0"/>
    <w:rsid w:val="00E81CA0"/>
    <w:rsid w:val="00E8216C"/>
    <w:rsid w:val="00E82271"/>
    <w:rsid w:val="00E82297"/>
    <w:rsid w:val="00E828DD"/>
    <w:rsid w:val="00E8299B"/>
    <w:rsid w:val="00E82C53"/>
    <w:rsid w:val="00E82FE1"/>
    <w:rsid w:val="00E82FE8"/>
    <w:rsid w:val="00E833CC"/>
    <w:rsid w:val="00E84393"/>
    <w:rsid w:val="00E84A01"/>
    <w:rsid w:val="00E84A58"/>
    <w:rsid w:val="00E85296"/>
    <w:rsid w:val="00E856BB"/>
    <w:rsid w:val="00E8595B"/>
    <w:rsid w:val="00E85A51"/>
    <w:rsid w:val="00E85EB9"/>
    <w:rsid w:val="00E8661D"/>
    <w:rsid w:val="00E86B4C"/>
    <w:rsid w:val="00E870AF"/>
    <w:rsid w:val="00E87835"/>
    <w:rsid w:val="00E87C91"/>
    <w:rsid w:val="00E87CF2"/>
    <w:rsid w:val="00E87E34"/>
    <w:rsid w:val="00E87EB0"/>
    <w:rsid w:val="00E90836"/>
    <w:rsid w:val="00E90BE7"/>
    <w:rsid w:val="00E914E3"/>
    <w:rsid w:val="00E91613"/>
    <w:rsid w:val="00E9170E"/>
    <w:rsid w:val="00E9178C"/>
    <w:rsid w:val="00E917FA"/>
    <w:rsid w:val="00E91FEA"/>
    <w:rsid w:val="00E92587"/>
    <w:rsid w:val="00E92DBA"/>
    <w:rsid w:val="00E9372F"/>
    <w:rsid w:val="00E941E8"/>
    <w:rsid w:val="00E9506D"/>
    <w:rsid w:val="00E95292"/>
    <w:rsid w:val="00E9592C"/>
    <w:rsid w:val="00E95A6B"/>
    <w:rsid w:val="00E96179"/>
    <w:rsid w:val="00E96261"/>
    <w:rsid w:val="00E96624"/>
    <w:rsid w:val="00E96808"/>
    <w:rsid w:val="00E9687A"/>
    <w:rsid w:val="00E96F18"/>
    <w:rsid w:val="00E9729D"/>
    <w:rsid w:val="00E97950"/>
    <w:rsid w:val="00EA07BA"/>
    <w:rsid w:val="00EA0D43"/>
    <w:rsid w:val="00EA0E42"/>
    <w:rsid w:val="00EA1484"/>
    <w:rsid w:val="00EA14F7"/>
    <w:rsid w:val="00EA1E1D"/>
    <w:rsid w:val="00EA206B"/>
    <w:rsid w:val="00EA3329"/>
    <w:rsid w:val="00EA36B6"/>
    <w:rsid w:val="00EA3A43"/>
    <w:rsid w:val="00EA3F58"/>
    <w:rsid w:val="00EA4759"/>
    <w:rsid w:val="00EA565F"/>
    <w:rsid w:val="00EA5895"/>
    <w:rsid w:val="00EA5BB7"/>
    <w:rsid w:val="00EA5C23"/>
    <w:rsid w:val="00EA6056"/>
    <w:rsid w:val="00EA61B2"/>
    <w:rsid w:val="00EA637D"/>
    <w:rsid w:val="00EA674E"/>
    <w:rsid w:val="00EA6868"/>
    <w:rsid w:val="00EA6B19"/>
    <w:rsid w:val="00EA7366"/>
    <w:rsid w:val="00EA75A2"/>
    <w:rsid w:val="00EB0354"/>
    <w:rsid w:val="00EB0B14"/>
    <w:rsid w:val="00EB0DC0"/>
    <w:rsid w:val="00EB1718"/>
    <w:rsid w:val="00EB1866"/>
    <w:rsid w:val="00EB18A4"/>
    <w:rsid w:val="00EB1959"/>
    <w:rsid w:val="00EB222F"/>
    <w:rsid w:val="00EB282F"/>
    <w:rsid w:val="00EB2850"/>
    <w:rsid w:val="00EB2D03"/>
    <w:rsid w:val="00EB3D61"/>
    <w:rsid w:val="00EB3F4C"/>
    <w:rsid w:val="00EB428B"/>
    <w:rsid w:val="00EB4F27"/>
    <w:rsid w:val="00EB51CC"/>
    <w:rsid w:val="00EB524C"/>
    <w:rsid w:val="00EB5FBD"/>
    <w:rsid w:val="00EB6856"/>
    <w:rsid w:val="00EB68CD"/>
    <w:rsid w:val="00EB6E96"/>
    <w:rsid w:val="00EB7406"/>
    <w:rsid w:val="00EB74C9"/>
    <w:rsid w:val="00EB75FE"/>
    <w:rsid w:val="00EB7660"/>
    <w:rsid w:val="00EB7701"/>
    <w:rsid w:val="00EC01DB"/>
    <w:rsid w:val="00EC0B05"/>
    <w:rsid w:val="00EC3F3C"/>
    <w:rsid w:val="00EC46C8"/>
    <w:rsid w:val="00EC4D07"/>
    <w:rsid w:val="00EC5116"/>
    <w:rsid w:val="00EC5ABA"/>
    <w:rsid w:val="00EC5BC8"/>
    <w:rsid w:val="00EC622C"/>
    <w:rsid w:val="00EC625C"/>
    <w:rsid w:val="00EC64EB"/>
    <w:rsid w:val="00EC6602"/>
    <w:rsid w:val="00EC68A9"/>
    <w:rsid w:val="00EC691F"/>
    <w:rsid w:val="00EC7228"/>
    <w:rsid w:val="00EC755B"/>
    <w:rsid w:val="00EC7EEF"/>
    <w:rsid w:val="00EC7FF7"/>
    <w:rsid w:val="00ED02E5"/>
    <w:rsid w:val="00ED09B4"/>
    <w:rsid w:val="00ED117D"/>
    <w:rsid w:val="00ED1973"/>
    <w:rsid w:val="00ED1B26"/>
    <w:rsid w:val="00ED1C98"/>
    <w:rsid w:val="00ED1DBA"/>
    <w:rsid w:val="00ED288D"/>
    <w:rsid w:val="00ED2933"/>
    <w:rsid w:val="00ED31A0"/>
    <w:rsid w:val="00ED37E5"/>
    <w:rsid w:val="00ED386C"/>
    <w:rsid w:val="00ED3A7A"/>
    <w:rsid w:val="00ED3CAD"/>
    <w:rsid w:val="00ED4037"/>
    <w:rsid w:val="00ED4114"/>
    <w:rsid w:val="00ED46D7"/>
    <w:rsid w:val="00ED49FB"/>
    <w:rsid w:val="00ED4A7A"/>
    <w:rsid w:val="00ED4CA9"/>
    <w:rsid w:val="00ED4D0E"/>
    <w:rsid w:val="00ED508E"/>
    <w:rsid w:val="00ED53DE"/>
    <w:rsid w:val="00ED561C"/>
    <w:rsid w:val="00ED5793"/>
    <w:rsid w:val="00ED58BF"/>
    <w:rsid w:val="00ED6895"/>
    <w:rsid w:val="00ED69BC"/>
    <w:rsid w:val="00ED69F9"/>
    <w:rsid w:val="00ED6A43"/>
    <w:rsid w:val="00ED6BF0"/>
    <w:rsid w:val="00ED7087"/>
    <w:rsid w:val="00ED7A3D"/>
    <w:rsid w:val="00EE0282"/>
    <w:rsid w:val="00EE0458"/>
    <w:rsid w:val="00EE08C2"/>
    <w:rsid w:val="00EE08F9"/>
    <w:rsid w:val="00EE0C99"/>
    <w:rsid w:val="00EE0F7C"/>
    <w:rsid w:val="00EE16E8"/>
    <w:rsid w:val="00EE19B9"/>
    <w:rsid w:val="00EE1B0C"/>
    <w:rsid w:val="00EE1D64"/>
    <w:rsid w:val="00EE1DB1"/>
    <w:rsid w:val="00EE2717"/>
    <w:rsid w:val="00EE2C7F"/>
    <w:rsid w:val="00EE32B2"/>
    <w:rsid w:val="00EE38D2"/>
    <w:rsid w:val="00EE3F8C"/>
    <w:rsid w:val="00EE4AB0"/>
    <w:rsid w:val="00EE4E95"/>
    <w:rsid w:val="00EE4FF5"/>
    <w:rsid w:val="00EE507E"/>
    <w:rsid w:val="00EE55E3"/>
    <w:rsid w:val="00EE5AC3"/>
    <w:rsid w:val="00EE5CA5"/>
    <w:rsid w:val="00EE5DC2"/>
    <w:rsid w:val="00EE6937"/>
    <w:rsid w:val="00EE6961"/>
    <w:rsid w:val="00EE6CB7"/>
    <w:rsid w:val="00EE6CDF"/>
    <w:rsid w:val="00EE6DA8"/>
    <w:rsid w:val="00EE7A01"/>
    <w:rsid w:val="00EF0021"/>
    <w:rsid w:val="00EF00B9"/>
    <w:rsid w:val="00EF0FD1"/>
    <w:rsid w:val="00EF158E"/>
    <w:rsid w:val="00EF1FCC"/>
    <w:rsid w:val="00EF2731"/>
    <w:rsid w:val="00EF2915"/>
    <w:rsid w:val="00EF349F"/>
    <w:rsid w:val="00EF3B0F"/>
    <w:rsid w:val="00EF49EF"/>
    <w:rsid w:val="00EF4AF1"/>
    <w:rsid w:val="00EF51F2"/>
    <w:rsid w:val="00EF5804"/>
    <w:rsid w:val="00EF64D7"/>
    <w:rsid w:val="00F00565"/>
    <w:rsid w:val="00F012C2"/>
    <w:rsid w:val="00F02332"/>
    <w:rsid w:val="00F02A06"/>
    <w:rsid w:val="00F02B5F"/>
    <w:rsid w:val="00F03199"/>
    <w:rsid w:val="00F0574D"/>
    <w:rsid w:val="00F0608B"/>
    <w:rsid w:val="00F066F2"/>
    <w:rsid w:val="00F06885"/>
    <w:rsid w:val="00F06AE7"/>
    <w:rsid w:val="00F075AC"/>
    <w:rsid w:val="00F07D64"/>
    <w:rsid w:val="00F07E99"/>
    <w:rsid w:val="00F07FC3"/>
    <w:rsid w:val="00F106BA"/>
    <w:rsid w:val="00F10ED7"/>
    <w:rsid w:val="00F10EF4"/>
    <w:rsid w:val="00F125C9"/>
    <w:rsid w:val="00F1322F"/>
    <w:rsid w:val="00F13413"/>
    <w:rsid w:val="00F13C7A"/>
    <w:rsid w:val="00F1414E"/>
    <w:rsid w:val="00F14A90"/>
    <w:rsid w:val="00F14B2F"/>
    <w:rsid w:val="00F1503E"/>
    <w:rsid w:val="00F15D39"/>
    <w:rsid w:val="00F15E8E"/>
    <w:rsid w:val="00F16209"/>
    <w:rsid w:val="00F16781"/>
    <w:rsid w:val="00F16956"/>
    <w:rsid w:val="00F16BC3"/>
    <w:rsid w:val="00F20107"/>
    <w:rsid w:val="00F20ADC"/>
    <w:rsid w:val="00F20C5B"/>
    <w:rsid w:val="00F20E20"/>
    <w:rsid w:val="00F21320"/>
    <w:rsid w:val="00F214A4"/>
    <w:rsid w:val="00F21AAE"/>
    <w:rsid w:val="00F226A5"/>
    <w:rsid w:val="00F22A63"/>
    <w:rsid w:val="00F23371"/>
    <w:rsid w:val="00F234D3"/>
    <w:rsid w:val="00F2361E"/>
    <w:rsid w:val="00F2380D"/>
    <w:rsid w:val="00F23F4C"/>
    <w:rsid w:val="00F2406C"/>
    <w:rsid w:val="00F244C9"/>
    <w:rsid w:val="00F2477D"/>
    <w:rsid w:val="00F2493D"/>
    <w:rsid w:val="00F24998"/>
    <w:rsid w:val="00F24C2F"/>
    <w:rsid w:val="00F250B0"/>
    <w:rsid w:val="00F251C5"/>
    <w:rsid w:val="00F2530D"/>
    <w:rsid w:val="00F2590A"/>
    <w:rsid w:val="00F25F9A"/>
    <w:rsid w:val="00F264F3"/>
    <w:rsid w:val="00F26C0B"/>
    <w:rsid w:val="00F26FD2"/>
    <w:rsid w:val="00F27063"/>
    <w:rsid w:val="00F27406"/>
    <w:rsid w:val="00F27467"/>
    <w:rsid w:val="00F27B26"/>
    <w:rsid w:val="00F27D16"/>
    <w:rsid w:val="00F3070B"/>
    <w:rsid w:val="00F30E94"/>
    <w:rsid w:val="00F30FAC"/>
    <w:rsid w:val="00F310A8"/>
    <w:rsid w:val="00F3183E"/>
    <w:rsid w:val="00F31F8A"/>
    <w:rsid w:val="00F32DA0"/>
    <w:rsid w:val="00F33722"/>
    <w:rsid w:val="00F337F6"/>
    <w:rsid w:val="00F3385F"/>
    <w:rsid w:val="00F33D19"/>
    <w:rsid w:val="00F34607"/>
    <w:rsid w:val="00F346DC"/>
    <w:rsid w:val="00F35C23"/>
    <w:rsid w:val="00F35F5B"/>
    <w:rsid w:val="00F36546"/>
    <w:rsid w:val="00F3655F"/>
    <w:rsid w:val="00F370FD"/>
    <w:rsid w:val="00F3710B"/>
    <w:rsid w:val="00F37487"/>
    <w:rsid w:val="00F37B43"/>
    <w:rsid w:val="00F37C03"/>
    <w:rsid w:val="00F407B7"/>
    <w:rsid w:val="00F4163B"/>
    <w:rsid w:val="00F41B85"/>
    <w:rsid w:val="00F42213"/>
    <w:rsid w:val="00F423C6"/>
    <w:rsid w:val="00F426B4"/>
    <w:rsid w:val="00F4289F"/>
    <w:rsid w:val="00F42D42"/>
    <w:rsid w:val="00F42D49"/>
    <w:rsid w:val="00F4326D"/>
    <w:rsid w:val="00F432C8"/>
    <w:rsid w:val="00F43379"/>
    <w:rsid w:val="00F4353D"/>
    <w:rsid w:val="00F43A27"/>
    <w:rsid w:val="00F4415E"/>
    <w:rsid w:val="00F44290"/>
    <w:rsid w:val="00F443DB"/>
    <w:rsid w:val="00F44ACA"/>
    <w:rsid w:val="00F44F44"/>
    <w:rsid w:val="00F45A5F"/>
    <w:rsid w:val="00F45B45"/>
    <w:rsid w:val="00F45DB0"/>
    <w:rsid w:val="00F461AD"/>
    <w:rsid w:val="00F46802"/>
    <w:rsid w:val="00F47B16"/>
    <w:rsid w:val="00F500AA"/>
    <w:rsid w:val="00F50643"/>
    <w:rsid w:val="00F508E7"/>
    <w:rsid w:val="00F5138A"/>
    <w:rsid w:val="00F51541"/>
    <w:rsid w:val="00F517AE"/>
    <w:rsid w:val="00F51E3F"/>
    <w:rsid w:val="00F51F7A"/>
    <w:rsid w:val="00F52080"/>
    <w:rsid w:val="00F5284B"/>
    <w:rsid w:val="00F52B1E"/>
    <w:rsid w:val="00F52D18"/>
    <w:rsid w:val="00F53152"/>
    <w:rsid w:val="00F54046"/>
    <w:rsid w:val="00F5448D"/>
    <w:rsid w:val="00F54734"/>
    <w:rsid w:val="00F54B48"/>
    <w:rsid w:val="00F54F57"/>
    <w:rsid w:val="00F54FBC"/>
    <w:rsid w:val="00F558FE"/>
    <w:rsid w:val="00F5681C"/>
    <w:rsid w:val="00F56927"/>
    <w:rsid w:val="00F56B95"/>
    <w:rsid w:val="00F56E4A"/>
    <w:rsid w:val="00F57CC2"/>
    <w:rsid w:val="00F611DA"/>
    <w:rsid w:val="00F613A1"/>
    <w:rsid w:val="00F614D8"/>
    <w:rsid w:val="00F61AC9"/>
    <w:rsid w:val="00F61FD3"/>
    <w:rsid w:val="00F62312"/>
    <w:rsid w:val="00F627AA"/>
    <w:rsid w:val="00F62A24"/>
    <w:rsid w:val="00F64091"/>
    <w:rsid w:val="00F646CE"/>
    <w:rsid w:val="00F64863"/>
    <w:rsid w:val="00F65EF1"/>
    <w:rsid w:val="00F65FA1"/>
    <w:rsid w:val="00F660C2"/>
    <w:rsid w:val="00F66876"/>
    <w:rsid w:val="00F670B1"/>
    <w:rsid w:val="00F67428"/>
    <w:rsid w:val="00F674CB"/>
    <w:rsid w:val="00F67695"/>
    <w:rsid w:val="00F67A50"/>
    <w:rsid w:val="00F67DE5"/>
    <w:rsid w:val="00F704BC"/>
    <w:rsid w:val="00F70564"/>
    <w:rsid w:val="00F70949"/>
    <w:rsid w:val="00F70CB4"/>
    <w:rsid w:val="00F70DEA"/>
    <w:rsid w:val="00F70FA0"/>
    <w:rsid w:val="00F714F4"/>
    <w:rsid w:val="00F71BAB"/>
    <w:rsid w:val="00F72393"/>
    <w:rsid w:val="00F725E8"/>
    <w:rsid w:val="00F72C80"/>
    <w:rsid w:val="00F72F9E"/>
    <w:rsid w:val="00F734EE"/>
    <w:rsid w:val="00F739C0"/>
    <w:rsid w:val="00F73CBF"/>
    <w:rsid w:val="00F742E4"/>
    <w:rsid w:val="00F75483"/>
    <w:rsid w:val="00F75547"/>
    <w:rsid w:val="00F756B2"/>
    <w:rsid w:val="00F7613B"/>
    <w:rsid w:val="00F76255"/>
    <w:rsid w:val="00F76B87"/>
    <w:rsid w:val="00F77CD9"/>
    <w:rsid w:val="00F77D6C"/>
    <w:rsid w:val="00F80334"/>
    <w:rsid w:val="00F80924"/>
    <w:rsid w:val="00F80AF9"/>
    <w:rsid w:val="00F823DC"/>
    <w:rsid w:val="00F82483"/>
    <w:rsid w:val="00F82535"/>
    <w:rsid w:val="00F8331B"/>
    <w:rsid w:val="00F83345"/>
    <w:rsid w:val="00F83E17"/>
    <w:rsid w:val="00F83EBC"/>
    <w:rsid w:val="00F84384"/>
    <w:rsid w:val="00F847CF"/>
    <w:rsid w:val="00F85886"/>
    <w:rsid w:val="00F85BE1"/>
    <w:rsid w:val="00F874E1"/>
    <w:rsid w:val="00F87673"/>
    <w:rsid w:val="00F87783"/>
    <w:rsid w:val="00F879AA"/>
    <w:rsid w:val="00F87C82"/>
    <w:rsid w:val="00F87D18"/>
    <w:rsid w:val="00F9040F"/>
    <w:rsid w:val="00F90C52"/>
    <w:rsid w:val="00F9130D"/>
    <w:rsid w:val="00F9164B"/>
    <w:rsid w:val="00F919C1"/>
    <w:rsid w:val="00F91D69"/>
    <w:rsid w:val="00F91E03"/>
    <w:rsid w:val="00F926FE"/>
    <w:rsid w:val="00F93188"/>
    <w:rsid w:val="00F939E7"/>
    <w:rsid w:val="00F93B8A"/>
    <w:rsid w:val="00F93D1F"/>
    <w:rsid w:val="00F9406A"/>
    <w:rsid w:val="00F95052"/>
    <w:rsid w:val="00F95110"/>
    <w:rsid w:val="00F9581A"/>
    <w:rsid w:val="00F95CE1"/>
    <w:rsid w:val="00F95EED"/>
    <w:rsid w:val="00F974B1"/>
    <w:rsid w:val="00F97551"/>
    <w:rsid w:val="00F97BBA"/>
    <w:rsid w:val="00FA02ED"/>
    <w:rsid w:val="00FA071E"/>
    <w:rsid w:val="00FA0FBE"/>
    <w:rsid w:val="00FA114A"/>
    <w:rsid w:val="00FA13F7"/>
    <w:rsid w:val="00FA174B"/>
    <w:rsid w:val="00FA1E2C"/>
    <w:rsid w:val="00FA1F83"/>
    <w:rsid w:val="00FA239A"/>
    <w:rsid w:val="00FA2690"/>
    <w:rsid w:val="00FA2BDB"/>
    <w:rsid w:val="00FA3871"/>
    <w:rsid w:val="00FA3BED"/>
    <w:rsid w:val="00FA3EAD"/>
    <w:rsid w:val="00FA422B"/>
    <w:rsid w:val="00FA4298"/>
    <w:rsid w:val="00FA513C"/>
    <w:rsid w:val="00FA51DD"/>
    <w:rsid w:val="00FA5378"/>
    <w:rsid w:val="00FA5A10"/>
    <w:rsid w:val="00FA5D4F"/>
    <w:rsid w:val="00FA5FB6"/>
    <w:rsid w:val="00FA611B"/>
    <w:rsid w:val="00FA61F0"/>
    <w:rsid w:val="00FA63F8"/>
    <w:rsid w:val="00FA6478"/>
    <w:rsid w:val="00FA64A4"/>
    <w:rsid w:val="00FA66F8"/>
    <w:rsid w:val="00FA69C1"/>
    <w:rsid w:val="00FB052B"/>
    <w:rsid w:val="00FB0E0C"/>
    <w:rsid w:val="00FB1129"/>
    <w:rsid w:val="00FB1462"/>
    <w:rsid w:val="00FB1530"/>
    <w:rsid w:val="00FB1601"/>
    <w:rsid w:val="00FB1897"/>
    <w:rsid w:val="00FB287B"/>
    <w:rsid w:val="00FB3116"/>
    <w:rsid w:val="00FB3130"/>
    <w:rsid w:val="00FB42E3"/>
    <w:rsid w:val="00FB46FF"/>
    <w:rsid w:val="00FB4744"/>
    <w:rsid w:val="00FB4837"/>
    <w:rsid w:val="00FB5973"/>
    <w:rsid w:val="00FB5E55"/>
    <w:rsid w:val="00FB5ECE"/>
    <w:rsid w:val="00FB67D6"/>
    <w:rsid w:val="00FB69D9"/>
    <w:rsid w:val="00FB6B15"/>
    <w:rsid w:val="00FB6EE7"/>
    <w:rsid w:val="00FB7436"/>
    <w:rsid w:val="00FB7A9D"/>
    <w:rsid w:val="00FB7B0F"/>
    <w:rsid w:val="00FC0277"/>
    <w:rsid w:val="00FC1464"/>
    <w:rsid w:val="00FC1CAE"/>
    <w:rsid w:val="00FC23FD"/>
    <w:rsid w:val="00FC27EA"/>
    <w:rsid w:val="00FC2A11"/>
    <w:rsid w:val="00FC2D42"/>
    <w:rsid w:val="00FC339D"/>
    <w:rsid w:val="00FC3636"/>
    <w:rsid w:val="00FC3A58"/>
    <w:rsid w:val="00FC3D13"/>
    <w:rsid w:val="00FC407D"/>
    <w:rsid w:val="00FC4333"/>
    <w:rsid w:val="00FC4550"/>
    <w:rsid w:val="00FC459F"/>
    <w:rsid w:val="00FC4717"/>
    <w:rsid w:val="00FC4781"/>
    <w:rsid w:val="00FC504D"/>
    <w:rsid w:val="00FC6C7E"/>
    <w:rsid w:val="00FC6D7B"/>
    <w:rsid w:val="00FC7902"/>
    <w:rsid w:val="00FC7B78"/>
    <w:rsid w:val="00FD03AF"/>
    <w:rsid w:val="00FD0803"/>
    <w:rsid w:val="00FD19DF"/>
    <w:rsid w:val="00FD200F"/>
    <w:rsid w:val="00FD20C4"/>
    <w:rsid w:val="00FD259E"/>
    <w:rsid w:val="00FD2DA9"/>
    <w:rsid w:val="00FD2FCF"/>
    <w:rsid w:val="00FD3DEA"/>
    <w:rsid w:val="00FD3EF4"/>
    <w:rsid w:val="00FD4122"/>
    <w:rsid w:val="00FD4240"/>
    <w:rsid w:val="00FD43FB"/>
    <w:rsid w:val="00FD4F09"/>
    <w:rsid w:val="00FD5E9D"/>
    <w:rsid w:val="00FD61BF"/>
    <w:rsid w:val="00FD6542"/>
    <w:rsid w:val="00FD695C"/>
    <w:rsid w:val="00FD6D30"/>
    <w:rsid w:val="00FD7552"/>
    <w:rsid w:val="00FE0177"/>
    <w:rsid w:val="00FE0C2C"/>
    <w:rsid w:val="00FE0D1A"/>
    <w:rsid w:val="00FE1323"/>
    <w:rsid w:val="00FE1409"/>
    <w:rsid w:val="00FE1DD9"/>
    <w:rsid w:val="00FE2049"/>
    <w:rsid w:val="00FE2D44"/>
    <w:rsid w:val="00FE32E0"/>
    <w:rsid w:val="00FE339F"/>
    <w:rsid w:val="00FE383B"/>
    <w:rsid w:val="00FE3CA8"/>
    <w:rsid w:val="00FE44B2"/>
    <w:rsid w:val="00FE519D"/>
    <w:rsid w:val="00FE51B8"/>
    <w:rsid w:val="00FE5AA2"/>
    <w:rsid w:val="00FE743B"/>
    <w:rsid w:val="00FE75A8"/>
    <w:rsid w:val="00FE75FE"/>
    <w:rsid w:val="00FE77A5"/>
    <w:rsid w:val="00FF0A97"/>
    <w:rsid w:val="00FF0C01"/>
    <w:rsid w:val="00FF148B"/>
    <w:rsid w:val="00FF18C2"/>
    <w:rsid w:val="00FF1B50"/>
    <w:rsid w:val="00FF1CE8"/>
    <w:rsid w:val="00FF2303"/>
    <w:rsid w:val="00FF26D5"/>
    <w:rsid w:val="00FF2A23"/>
    <w:rsid w:val="00FF31FA"/>
    <w:rsid w:val="00FF34EB"/>
    <w:rsid w:val="00FF361D"/>
    <w:rsid w:val="00FF39F0"/>
    <w:rsid w:val="00FF3B52"/>
    <w:rsid w:val="00FF4752"/>
    <w:rsid w:val="00FF513C"/>
    <w:rsid w:val="00FF5579"/>
    <w:rsid w:val="00FF6AF3"/>
    <w:rsid w:val="00FF6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fuchsia">
      <v:stroke dashstyle="dash" color="fuchsia"/>
      <o:colormru v:ext="edit" colors="#69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iPriority="22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4F1051"/>
    <w:pPr>
      <w:widowControl w:val="0"/>
      <w:autoSpaceDE w:val="0"/>
      <w:autoSpaceDN w:val="0"/>
      <w:adjustRightInd w:val="0"/>
    </w:pPr>
    <w:rPr>
      <w:sz w:val="21"/>
    </w:rPr>
  </w:style>
  <w:style w:type="paragraph" w:styleId="1">
    <w:name w:val="heading 1"/>
    <w:basedOn w:val="a3"/>
    <w:next w:val="2"/>
    <w:qFormat/>
    <w:rsid w:val="00284377"/>
    <w:pPr>
      <w:widowControl/>
      <w:spacing w:line="360" w:lineRule="auto"/>
      <w:jc w:val="both"/>
      <w:outlineLvl w:val="0"/>
    </w:pPr>
    <w:rPr>
      <w:rFonts w:ascii="宋体" w:hAnsi="宋体" w:cs="宋体"/>
      <w:b/>
      <w:sz w:val="24"/>
    </w:rPr>
  </w:style>
  <w:style w:type="paragraph" w:styleId="2">
    <w:name w:val="heading 2"/>
    <w:basedOn w:val="a3"/>
    <w:next w:val="3"/>
    <w:link w:val="2Char"/>
    <w:qFormat/>
    <w:rsid w:val="00284377"/>
    <w:pPr>
      <w:widowControl/>
      <w:spacing w:line="360" w:lineRule="auto"/>
      <w:jc w:val="both"/>
      <w:outlineLvl w:val="1"/>
    </w:pPr>
    <w:rPr>
      <w:rFonts w:ascii="Arial" w:hAnsi="Arial"/>
      <w:b/>
      <w:sz w:val="24"/>
    </w:rPr>
  </w:style>
  <w:style w:type="paragraph" w:styleId="3">
    <w:name w:val="heading 3"/>
    <w:basedOn w:val="a3"/>
    <w:next w:val="4"/>
    <w:qFormat/>
    <w:rsid w:val="00284377"/>
    <w:pPr>
      <w:widowControl/>
      <w:spacing w:line="360" w:lineRule="auto"/>
      <w:jc w:val="both"/>
      <w:outlineLvl w:val="2"/>
    </w:pPr>
    <w:rPr>
      <w:sz w:val="24"/>
    </w:rPr>
  </w:style>
  <w:style w:type="paragraph" w:styleId="4">
    <w:name w:val="heading 4"/>
    <w:basedOn w:val="a3"/>
    <w:next w:val="5"/>
    <w:qFormat/>
    <w:rsid w:val="00284377"/>
    <w:pPr>
      <w:widowControl/>
      <w:tabs>
        <w:tab w:val="left" w:pos="768"/>
      </w:tabs>
      <w:spacing w:line="360" w:lineRule="auto"/>
      <w:jc w:val="both"/>
      <w:outlineLvl w:val="3"/>
    </w:pPr>
    <w:rPr>
      <w:iCs/>
      <w:szCs w:val="21"/>
    </w:rPr>
  </w:style>
  <w:style w:type="paragraph" w:styleId="5">
    <w:name w:val="heading 5"/>
    <w:basedOn w:val="a3"/>
    <w:next w:val="6"/>
    <w:qFormat/>
    <w:rsid w:val="00284377"/>
    <w:pPr>
      <w:widowControl/>
      <w:spacing w:line="360" w:lineRule="auto"/>
      <w:jc w:val="both"/>
      <w:outlineLvl w:val="4"/>
    </w:pPr>
  </w:style>
  <w:style w:type="paragraph" w:styleId="6">
    <w:name w:val="heading 6"/>
    <w:basedOn w:val="a3"/>
    <w:next w:val="7"/>
    <w:qFormat/>
    <w:rsid w:val="00284377"/>
    <w:pPr>
      <w:widowControl/>
      <w:spacing w:line="360" w:lineRule="auto"/>
      <w:jc w:val="both"/>
      <w:outlineLvl w:val="5"/>
    </w:pPr>
  </w:style>
  <w:style w:type="paragraph" w:styleId="7">
    <w:name w:val="heading 7"/>
    <w:basedOn w:val="a3"/>
    <w:next w:val="8"/>
    <w:qFormat/>
    <w:rsid w:val="00284377"/>
    <w:pPr>
      <w:widowControl/>
      <w:spacing w:line="360" w:lineRule="auto"/>
      <w:jc w:val="both"/>
      <w:outlineLvl w:val="6"/>
    </w:pPr>
  </w:style>
  <w:style w:type="paragraph" w:styleId="8">
    <w:name w:val="heading 8"/>
    <w:basedOn w:val="a3"/>
    <w:next w:val="9"/>
    <w:qFormat/>
    <w:rsid w:val="00284377"/>
    <w:pPr>
      <w:keepNext/>
      <w:keepLines/>
      <w:spacing w:line="360" w:lineRule="auto"/>
      <w:outlineLvl w:val="7"/>
    </w:pPr>
    <w:rPr>
      <w:rFonts w:ascii="Arial" w:hAnsi="Arial"/>
    </w:rPr>
  </w:style>
  <w:style w:type="paragraph" w:styleId="9">
    <w:name w:val="heading 9"/>
    <w:basedOn w:val="a3"/>
    <w:next w:val="a3"/>
    <w:qFormat/>
    <w:rsid w:val="00284377"/>
    <w:pPr>
      <w:keepNext/>
      <w:keepLines/>
      <w:spacing w:line="360" w:lineRule="auto"/>
      <w:outlineLvl w:val="8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20">
    <w:name w:val="toc 2"/>
    <w:basedOn w:val="a3"/>
    <w:autoRedefine/>
    <w:semiHidden/>
    <w:rsid w:val="002B1643"/>
    <w:pPr>
      <w:ind w:left="453" w:hanging="283"/>
    </w:pPr>
  </w:style>
  <w:style w:type="paragraph" w:styleId="a7">
    <w:name w:val="footer"/>
    <w:basedOn w:val="a3"/>
    <w:link w:val="Char"/>
    <w:autoRedefine/>
    <w:rsid w:val="002B1643"/>
    <w:pPr>
      <w:widowControl/>
      <w:tabs>
        <w:tab w:val="center" w:pos="4510"/>
        <w:tab w:val="right" w:pos="9020"/>
      </w:tabs>
      <w:spacing w:line="360" w:lineRule="auto"/>
    </w:pPr>
    <w:rPr>
      <w:sz w:val="18"/>
    </w:rPr>
  </w:style>
  <w:style w:type="character" w:customStyle="1" w:styleId="Char">
    <w:name w:val="页脚 Char"/>
    <w:link w:val="a7"/>
    <w:rsid w:val="00D70920"/>
    <w:rPr>
      <w:rFonts w:eastAsia="宋体"/>
      <w:sz w:val="18"/>
      <w:lang w:val="en-US" w:eastAsia="zh-CN" w:bidi="ar-SA"/>
    </w:rPr>
  </w:style>
  <w:style w:type="paragraph" w:styleId="10">
    <w:name w:val="toc 1"/>
    <w:basedOn w:val="a3"/>
    <w:next w:val="a3"/>
    <w:autoRedefine/>
    <w:semiHidden/>
    <w:rsid w:val="0084124B"/>
    <w:pPr>
      <w:widowControl/>
      <w:ind w:left="198" w:hanging="113"/>
    </w:pPr>
  </w:style>
  <w:style w:type="paragraph" w:styleId="30">
    <w:name w:val="toc 3"/>
    <w:basedOn w:val="a3"/>
    <w:autoRedefine/>
    <w:semiHidden/>
    <w:rsid w:val="002B1643"/>
    <w:pPr>
      <w:ind w:left="794" w:hanging="454"/>
    </w:pPr>
  </w:style>
  <w:style w:type="paragraph" w:styleId="40">
    <w:name w:val="toc 4"/>
    <w:basedOn w:val="a3"/>
    <w:autoRedefine/>
    <w:semiHidden/>
    <w:rsid w:val="002B1643"/>
    <w:pPr>
      <w:ind w:left="1134" w:hanging="567"/>
    </w:pPr>
  </w:style>
  <w:style w:type="paragraph" w:styleId="60">
    <w:name w:val="toc 6"/>
    <w:basedOn w:val="a3"/>
    <w:autoRedefine/>
    <w:semiHidden/>
    <w:rsid w:val="002B1643"/>
    <w:pPr>
      <w:ind w:left="1757" w:hanging="907"/>
    </w:pPr>
  </w:style>
  <w:style w:type="paragraph" w:styleId="a8">
    <w:name w:val="Document Map"/>
    <w:basedOn w:val="a3"/>
    <w:semiHidden/>
    <w:rsid w:val="002B1643"/>
    <w:pPr>
      <w:shd w:val="clear" w:color="auto" w:fill="000080"/>
    </w:pPr>
  </w:style>
  <w:style w:type="paragraph" w:styleId="50">
    <w:name w:val="toc 5"/>
    <w:basedOn w:val="a3"/>
    <w:next w:val="a3"/>
    <w:autoRedefine/>
    <w:semiHidden/>
    <w:rsid w:val="002B1643"/>
    <w:pPr>
      <w:ind w:left="1680"/>
    </w:pPr>
  </w:style>
  <w:style w:type="paragraph" w:styleId="70">
    <w:name w:val="toc 7"/>
    <w:basedOn w:val="a3"/>
    <w:next w:val="a3"/>
    <w:autoRedefine/>
    <w:semiHidden/>
    <w:rsid w:val="002B1643"/>
    <w:pPr>
      <w:ind w:left="2520"/>
    </w:pPr>
  </w:style>
  <w:style w:type="paragraph" w:styleId="80">
    <w:name w:val="toc 8"/>
    <w:basedOn w:val="a3"/>
    <w:next w:val="a3"/>
    <w:autoRedefine/>
    <w:semiHidden/>
    <w:rsid w:val="002B1643"/>
    <w:pPr>
      <w:ind w:left="2940"/>
    </w:pPr>
  </w:style>
  <w:style w:type="paragraph" w:styleId="90">
    <w:name w:val="toc 9"/>
    <w:basedOn w:val="a3"/>
    <w:next w:val="a3"/>
    <w:autoRedefine/>
    <w:semiHidden/>
    <w:rsid w:val="002B1643"/>
    <w:pPr>
      <w:ind w:left="3360"/>
    </w:pPr>
  </w:style>
  <w:style w:type="paragraph" w:styleId="a9">
    <w:name w:val="header"/>
    <w:basedOn w:val="a3"/>
    <w:rsid w:val="002B16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a">
    <w:name w:val="table of figures"/>
    <w:basedOn w:val="10"/>
    <w:semiHidden/>
    <w:rsid w:val="002B1643"/>
    <w:pPr>
      <w:widowControl w:val="0"/>
      <w:spacing w:before="300" w:after="150" w:line="360" w:lineRule="auto"/>
      <w:jc w:val="center"/>
    </w:pPr>
    <w:rPr>
      <w:rFonts w:ascii="宋体"/>
    </w:rPr>
  </w:style>
  <w:style w:type="paragraph" w:customStyle="1" w:styleId="a2">
    <w:name w:val="表号"/>
    <w:basedOn w:val="a3"/>
    <w:next w:val="a3"/>
    <w:link w:val="Char0"/>
    <w:rsid w:val="00D718C8"/>
    <w:pPr>
      <w:keepLines/>
      <w:numPr>
        <w:numId w:val="3"/>
      </w:numPr>
      <w:spacing w:line="360" w:lineRule="auto"/>
      <w:jc w:val="center"/>
    </w:pPr>
    <w:rPr>
      <w:rFonts w:ascii="宋体"/>
      <w:noProof/>
    </w:rPr>
  </w:style>
  <w:style w:type="paragraph" w:customStyle="1" w:styleId="a1">
    <w:name w:val="图号"/>
    <w:basedOn w:val="a3"/>
    <w:rsid w:val="00D718C8"/>
    <w:pPr>
      <w:numPr>
        <w:numId w:val="2"/>
      </w:numPr>
      <w:spacing w:before="105" w:line="360" w:lineRule="auto"/>
      <w:jc w:val="center"/>
    </w:pPr>
    <w:rPr>
      <w:rFonts w:ascii="宋体"/>
      <w:noProof/>
    </w:rPr>
  </w:style>
  <w:style w:type="paragraph" w:customStyle="1" w:styleId="ab">
    <w:name w:val="封面表格文本"/>
    <w:basedOn w:val="a3"/>
    <w:rsid w:val="002B1643"/>
    <w:pPr>
      <w:jc w:val="center"/>
    </w:pPr>
    <w:rPr>
      <w:b/>
      <w:sz w:val="24"/>
    </w:rPr>
  </w:style>
  <w:style w:type="paragraph" w:customStyle="1" w:styleId="ac">
    <w:name w:val="封面文档标题"/>
    <w:basedOn w:val="a3"/>
    <w:rsid w:val="002B1643"/>
    <w:pPr>
      <w:spacing w:line="360" w:lineRule="auto"/>
      <w:jc w:val="center"/>
    </w:pPr>
    <w:rPr>
      <w:rFonts w:ascii="Arial" w:hAnsi="Arial"/>
      <w:b/>
      <w:sz w:val="56"/>
    </w:rPr>
  </w:style>
  <w:style w:type="character" w:customStyle="1" w:styleId="Char0">
    <w:name w:val="表号 Char"/>
    <w:link w:val="a2"/>
    <w:rsid w:val="00D718C8"/>
    <w:rPr>
      <w:rFonts w:ascii="宋体"/>
      <w:noProof/>
      <w:sz w:val="21"/>
    </w:rPr>
  </w:style>
  <w:style w:type="paragraph" w:customStyle="1" w:styleId="ad">
    <w:name w:val="封面华为技术"/>
    <w:basedOn w:val="a3"/>
    <w:rsid w:val="002B1643"/>
    <w:pPr>
      <w:spacing w:line="360" w:lineRule="auto"/>
      <w:jc w:val="center"/>
    </w:pPr>
    <w:rPr>
      <w:rFonts w:ascii="黑体" w:eastAsia="黑体"/>
      <w:b/>
      <w:sz w:val="32"/>
    </w:rPr>
  </w:style>
  <w:style w:type="paragraph" w:customStyle="1" w:styleId="ae">
    <w:name w:val="修订记录"/>
    <w:basedOn w:val="a3"/>
    <w:rsid w:val="002B1643"/>
    <w:pPr>
      <w:pageBreakBefore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af">
    <w:name w:val="表头样式"/>
    <w:basedOn w:val="a3"/>
    <w:link w:val="Char1"/>
    <w:rsid w:val="00D718C8"/>
    <w:pPr>
      <w:jc w:val="center"/>
    </w:pPr>
    <w:rPr>
      <w:b/>
      <w:noProof/>
    </w:rPr>
  </w:style>
  <w:style w:type="paragraph" w:customStyle="1" w:styleId="af0">
    <w:name w:val="表格文本"/>
    <w:basedOn w:val="a3"/>
    <w:link w:val="Char2"/>
    <w:rsid w:val="00D718C8"/>
    <w:pPr>
      <w:tabs>
        <w:tab w:val="decimal" w:pos="0"/>
      </w:tabs>
      <w:jc w:val="both"/>
    </w:pPr>
    <w:rPr>
      <w:noProof/>
    </w:rPr>
  </w:style>
  <w:style w:type="character" w:customStyle="1" w:styleId="Char2">
    <w:name w:val="表格文本 Char"/>
    <w:link w:val="af0"/>
    <w:rsid w:val="00D718C8"/>
    <w:rPr>
      <w:rFonts w:eastAsia="宋体"/>
      <w:noProof/>
      <w:sz w:val="21"/>
      <w:lang w:val="en-US" w:eastAsia="zh-CN" w:bidi="ar-SA"/>
    </w:rPr>
  </w:style>
  <w:style w:type="paragraph" w:customStyle="1" w:styleId="af1">
    <w:name w:val="目录"/>
    <w:basedOn w:val="a3"/>
    <w:rsid w:val="002B1643"/>
    <w:pPr>
      <w:pageBreakBefore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af2">
    <w:name w:val="文档标题"/>
    <w:basedOn w:val="a3"/>
    <w:rsid w:val="002B1643"/>
    <w:pPr>
      <w:tabs>
        <w:tab w:val="left" w:pos="0"/>
      </w:tabs>
      <w:spacing w:before="300" w:after="300"/>
      <w:jc w:val="center"/>
    </w:pPr>
    <w:rPr>
      <w:rFonts w:ascii="Arial" w:hAnsi="Arial"/>
      <w:sz w:val="30"/>
    </w:rPr>
  </w:style>
  <w:style w:type="paragraph" w:customStyle="1" w:styleId="af3">
    <w:name w:val="摘要"/>
    <w:basedOn w:val="a3"/>
    <w:rsid w:val="002B1643"/>
    <w:pPr>
      <w:tabs>
        <w:tab w:val="left" w:pos="907"/>
      </w:tabs>
      <w:spacing w:line="360" w:lineRule="auto"/>
      <w:ind w:left="879" w:hanging="879"/>
      <w:jc w:val="both"/>
    </w:pPr>
  </w:style>
  <w:style w:type="paragraph" w:styleId="af4">
    <w:name w:val="Body Text First Indent"/>
    <w:aliases w:val="正文首行缩进 Char Char Char"/>
    <w:basedOn w:val="a3"/>
    <w:link w:val="Char10"/>
    <w:rsid w:val="002B1643"/>
    <w:pPr>
      <w:spacing w:line="360" w:lineRule="auto"/>
      <w:ind w:left="1134"/>
      <w:jc w:val="both"/>
    </w:pPr>
  </w:style>
  <w:style w:type="character" w:customStyle="1" w:styleId="Char10">
    <w:name w:val="正文首行缩进 Char1"/>
    <w:aliases w:val="正文首行缩进 Char Char Char Char"/>
    <w:link w:val="af4"/>
    <w:rsid w:val="005E2AD8"/>
    <w:rPr>
      <w:rFonts w:eastAsia="宋体"/>
      <w:sz w:val="21"/>
      <w:lang w:val="en-US" w:eastAsia="zh-CN" w:bidi="ar-SA"/>
    </w:rPr>
  </w:style>
  <w:style w:type="paragraph" w:customStyle="1" w:styleId="af5">
    <w:name w:val="参考资料清单"/>
    <w:basedOn w:val="a3"/>
    <w:rsid w:val="002B1643"/>
    <w:pPr>
      <w:spacing w:line="360" w:lineRule="auto"/>
      <w:ind w:left="360" w:hanging="360"/>
      <w:jc w:val="both"/>
    </w:pPr>
    <w:rPr>
      <w:rFonts w:ascii="宋体"/>
    </w:rPr>
  </w:style>
  <w:style w:type="character" w:customStyle="1" w:styleId="1Char">
    <w:name w:val="代码样式1 Char"/>
    <w:link w:val="11"/>
    <w:rsid w:val="00D52653"/>
    <w:rPr>
      <w:rFonts w:ascii="Courier New" w:eastAsia="宋体" w:hAnsi="Courier New"/>
      <w:i/>
      <w:noProof/>
      <w:sz w:val="21"/>
      <w:lang w:val="en-US" w:eastAsia="zh-CN" w:bidi="ar-SA"/>
    </w:rPr>
  </w:style>
  <w:style w:type="paragraph" w:styleId="af6">
    <w:name w:val="Balloon Text"/>
    <w:basedOn w:val="a3"/>
    <w:semiHidden/>
    <w:rsid w:val="00D775C4"/>
    <w:rPr>
      <w:sz w:val="18"/>
      <w:szCs w:val="18"/>
    </w:rPr>
  </w:style>
  <w:style w:type="paragraph" w:customStyle="1" w:styleId="af7">
    <w:name w:val="关键词"/>
    <w:basedOn w:val="a3"/>
    <w:rsid w:val="00421A9F"/>
    <w:pPr>
      <w:tabs>
        <w:tab w:val="left" w:pos="907"/>
      </w:tabs>
      <w:spacing w:line="360" w:lineRule="auto"/>
      <w:ind w:left="879" w:hanging="879"/>
      <w:jc w:val="both"/>
    </w:pPr>
    <w:rPr>
      <w:szCs w:val="21"/>
    </w:rPr>
  </w:style>
  <w:style w:type="paragraph" w:customStyle="1" w:styleId="af8">
    <w:name w:val="图样式"/>
    <w:basedOn w:val="a3"/>
    <w:next w:val="a1"/>
    <w:rsid w:val="0080330D"/>
    <w:pPr>
      <w:keepNext/>
      <w:widowControl/>
      <w:spacing w:before="80" w:after="80" w:line="300" w:lineRule="auto"/>
      <w:jc w:val="center"/>
    </w:pPr>
    <w:rPr>
      <w:rFonts w:ascii="宋体"/>
      <w:szCs w:val="21"/>
    </w:rPr>
  </w:style>
  <w:style w:type="paragraph" w:styleId="af9">
    <w:name w:val="footnote text"/>
    <w:basedOn w:val="a3"/>
    <w:semiHidden/>
    <w:rsid w:val="0080330D"/>
    <w:pPr>
      <w:snapToGrid w:val="0"/>
      <w:spacing w:line="300" w:lineRule="auto"/>
      <w:ind w:firstLineChars="200" w:firstLine="420"/>
    </w:pPr>
    <w:rPr>
      <w:rFonts w:ascii="宋体"/>
      <w:sz w:val="18"/>
      <w:szCs w:val="18"/>
    </w:rPr>
  </w:style>
  <w:style w:type="character" w:styleId="afa">
    <w:name w:val="footnote reference"/>
    <w:semiHidden/>
    <w:rsid w:val="0080330D"/>
    <w:rPr>
      <w:vertAlign w:val="superscript"/>
    </w:rPr>
  </w:style>
  <w:style w:type="character" w:customStyle="1" w:styleId="Char3">
    <w:name w:val="图元名称 Char"/>
    <w:link w:val="afb"/>
    <w:rsid w:val="00CB304C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afb">
    <w:name w:val="图元名称"/>
    <w:basedOn w:val="a3"/>
    <w:link w:val="Char3"/>
    <w:rsid w:val="00B50A56"/>
    <w:pPr>
      <w:jc w:val="center"/>
    </w:pPr>
    <w:rPr>
      <w:kern w:val="2"/>
      <w:sz w:val="18"/>
      <w:szCs w:val="18"/>
    </w:rPr>
  </w:style>
  <w:style w:type="paragraph" w:customStyle="1" w:styleId="a0">
    <w:name w:val="备注说明"/>
    <w:basedOn w:val="a3"/>
    <w:rsid w:val="00EB0354"/>
    <w:pPr>
      <w:numPr>
        <w:numId w:val="4"/>
      </w:numPr>
      <w:spacing w:line="360" w:lineRule="auto"/>
      <w:jc w:val="both"/>
    </w:pPr>
    <w:rPr>
      <w:i/>
      <w:szCs w:val="21"/>
    </w:rPr>
  </w:style>
  <w:style w:type="table" w:styleId="afc">
    <w:name w:val="Table Grid"/>
    <w:basedOn w:val="a5"/>
    <w:rsid w:val="005B1CA3"/>
    <w:pPr>
      <w:widowControl w:val="0"/>
      <w:autoSpaceDE w:val="0"/>
      <w:autoSpaceDN w:val="0"/>
      <w:adjustRightInd w:val="0"/>
      <w:jc w:val="both"/>
    </w:pPr>
    <w:rPr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Autospacing="0" w:afterLines="0" w:afterAutospacing="0" w:line="240" w:lineRule="auto"/>
        <w:ind w:leftChars="0" w:left="0" w:rightChars="0" w:right="0" w:firstLineChars="0" w:firstLine="0"/>
        <w:contextualSpacing w:val="0"/>
        <w:jc w:val="center"/>
      </w:pPr>
      <w:rPr>
        <w:rFonts w:ascii="Times New Roman" w:eastAsia="宋体" w:hAnsi="Times New Roman"/>
        <w:b/>
        <w:sz w:val="21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pct15" w:color="auto" w:fill="auto"/>
        <w:vAlign w:val="center"/>
      </w:tcPr>
    </w:tblStylePr>
    <w:tblStylePr w:type="firstCol">
      <w:rPr>
        <w:rFonts w:ascii="Times New Roman" w:eastAsia="宋体" w:hAnsi="Times New Roman"/>
        <w:sz w:val="21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paragraph" w:customStyle="1" w:styleId="11">
    <w:name w:val="代码样式1"/>
    <w:basedOn w:val="af4"/>
    <w:link w:val="1Char"/>
    <w:rsid w:val="00E11089"/>
    <w:rPr>
      <w:rFonts w:ascii="Courier New" w:hAnsi="Courier New"/>
      <w:i/>
      <w:noProof/>
    </w:rPr>
  </w:style>
  <w:style w:type="paragraph" w:customStyle="1" w:styleId="2CharCharCharChar">
    <w:name w:val="代码样式2 Char Char Char Char"/>
    <w:basedOn w:val="11"/>
    <w:link w:val="2CharCharCharCharChar"/>
    <w:rsid w:val="00D718C8"/>
    <w:pPr>
      <w:ind w:left="1418"/>
    </w:pPr>
  </w:style>
  <w:style w:type="paragraph" w:customStyle="1" w:styleId="31">
    <w:name w:val="代码样式3"/>
    <w:basedOn w:val="2CharCharCharChar"/>
    <w:rsid w:val="00D718C8"/>
    <w:pPr>
      <w:ind w:left="1701"/>
    </w:pPr>
  </w:style>
  <w:style w:type="paragraph" w:customStyle="1" w:styleId="41">
    <w:name w:val="代码样式4"/>
    <w:basedOn w:val="31"/>
    <w:rsid w:val="00AC3B42"/>
    <w:pPr>
      <w:ind w:left="1985"/>
    </w:pPr>
  </w:style>
  <w:style w:type="paragraph" w:customStyle="1" w:styleId="51">
    <w:name w:val="代码样式5"/>
    <w:basedOn w:val="41"/>
    <w:rsid w:val="00AC3B42"/>
    <w:pPr>
      <w:ind w:left="2268"/>
    </w:pPr>
  </w:style>
  <w:style w:type="paragraph" w:customStyle="1" w:styleId="61">
    <w:name w:val="代码样式6"/>
    <w:basedOn w:val="51"/>
    <w:rsid w:val="00981D0D"/>
    <w:pPr>
      <w:ind w:left="2552"/>
    </w:pPr>
  </w:style>
  <w:style w:type="paragraph" w:styleId="afd">
    <w:name w:val="caption"/>
    <w:basedOn w:val="a3"/>
    <w:next w:val="a3"/>
    <w:qFormat/>
    <w:rsid w:val="00562416"/>
    <w:pPr>
      <w:spacing w:before="152" w:after="160"/>
    </w:pPr>
    <w:rPr>
      <w:rFonts w:ascii="Arial" w:eastAsia="黑体" w:hAnsi="Arial" w:cs="Arial"/>
      <w:sz w:val="20"/>
    </w:rPr>
  </w:style>
  <w:style w:type="character" w:styleId="afe">
    <w:name w:val="annotation reference"/>
    <w:semiHidden/>
    <w:rsid w:val="00562416"/>
    <w:rPr>
      <w:sz w:val="21"/>
      <w:szCs w:val="21"/>
    </w:rPr>
  </w:style>
  <w:style w:type="paragraph" w:styleId="aff">
    <w:name w:val="annotation text"/>
    <w:basedOn w:val="a3"/>
    <w:semiHidden/>
    <w:rsid w:val="00562416"/>
    <w:rPr>
      <w:sz w:val="20"/>
    </w:rPr>
  </w:style>
  <w:style w:type="paragraph" w:styleId="aff0">
    <w:name w:val="annotation subject"/>
    <w:basedOn w:val="aff"/>
    <w:next w:val="aff"/>
    <w:semiHidden/>
    <w:rsid w:val="00C40987"/>
    <w:rPr>
      <w:b/>
      <w:bCs/>
      <w:sz w:val="21"/>
    </w:rPr>
  </w:style>
  <w:style w:type="paragraph" w:customStyle="1" w:styleId="aff1">
    <w:name w:val="编程规则"/>
    <w:basedOn w:val="af4"/>
    <w:next w:val="af4"/>
    <w:link w:val="Char4"/>
    <w:rsid w:val="00956EE8"/>
    <w:pPr>
      <w:ind w:left="0"/>
    </w:pPr>
    <w:rPr>
      <w:b/>
    </w:rPr>
  </w:style>
  <w:style w:type="character" w:customStyle="1" w:styleId="Char1">
    <w:name w:val="表头样式 Char"/>
    <w:link w:val="af"/>
    <w:rsid w:val="00D718C8"/>
    <w:rPr>
      <w:rFonts w:eastAsia="宋体"/>
      <w:b/>
      <w:noProof/>
      <w:sz w:val="21"/>
      <w:lang w:val="en-US" w:eastAsia="zh-CN" w:bidi="ar-SA"/>
    </w:rPr>
  </w:style>
  <w:style w:type="paragraph" w:customStyle="1" w:styleId="12">
    <w:name w:val="表格代码样式1"/>
    <w:basedOn w:val="af0"/>
    <w:rsid w:val="000C1595"/>
    <w:rPr>
      <w:rFonts w:ascii="Courier New" w:hAnsi="Courier New"/>
      <w:i/>
    </w:rPr>
  </w:style>
  <w:style w:type="paragraph" w:customStyle="1" w:styleId="21">
    <w:name w:val="表格代码样式2"/>
    <w:basedOn w:val="12"/>
    <w:rsid w:val="000C1595"/>
    <w:pPr>
      <w:ind w:left="284"/>
    </w:pPr>
  </w:style>
  <w:style w:type="paragraph" w:customStyle="1" w:styleId="aff2">
    <w:name w:val="正文代码样式"/>
    <w:basedOn w:val="af4"/>
    <w:link w:val="Char5"/>
    <w:rsid w:val="00172FD8"/>
    <w:rPr>
      <w:rFonts w:ascii="Courier New" w:hAnsi="Courier New" w:cs="Courier New"/>
      <w:i/>
    </w:rPr>
  </w:style>
  <w:style w:type="character" w:customStyle="1" w:styleId="Char5">
    <w:name w:val="正文代码样式 Char"/>
    <w:link w:val="aff2"/>
    <w:rsid w:val="00172FD8"/>
    <w:rPr>
      <w:rFonts w:ascii="Courier New" w:eastAsia="宋体" w:hAnsi="Courier New" w:cs="Courier New"/>
      <w:i/>
      <w:sz w:val="21"/>
      <w:lang w:val="en-US" w:eastAsia="zh-CN" w:bidi="ar-SA"/>
    </w:rPr>
  </w:style>
  <w:style w:type="paragraph" w:customStyle="1" w:styleId="aff3">
    <w:name w:val="缺省文本"/>
    <w:basedOn w:val="a3"/>
    <w:link w:val="Char6"/>
    <w:rsid w:val="00C04696"/>
    <w:rPr>
      <w:sz w:val="24"/>
      <w:szCs w:val="24"/>
    </w:rPr>
  </w:style>
  <w:style w:type="character" w:customStyle="1" w:styleId="2Char">
    <w:name w:val="标题 2 Char"/>
    <w:link w:val="2"/>
    <w:rsid w:val="005B20D0"/>
    <w:rPr>
      <w:rFonts w:ascii="Arial" w:hAnsi="Arial"/>
      <w:b/>
      <w:sz w:val="24"/>
    </w:rPr>
  </w:style>
  <w:style w:type="paragraph" w:customStyle="1" w:styleId="a">
    <w:name w:val="编程建议"/>
    <w:basedOn w:val="af4"/>
    <w:link w:val="Char7"/>
    <w:rsid w:val="00BF18E9"/>
    <w:pPr>
      <w:numPr>
        <w:numId w:val="7"/>
      </w:numPr>
    </w:pPr>
    <w:rPr>
      <w:b/>
    </w:rPr>
  </w:style>
  <w:style w:type="character" w:customStyle="1" w:styleId="Char8">
    <w:name w:val="正文首行缩进 Char"/>
    <w:rsid w:val="008A2C01"/>
    <w:rPr>
      <w:rFonts w:eastAsia="宋体"/>
      <w:sz w:val="21"/>
      <w:lang w:val="en-US" w:eastAsia="zh-CN" w:bidi="ar-SA"/>
    </w:rPr>
  </w:style>
  <w:style w:type="character" w:customStyle="1" w:styleId="2CharCharCharCharChar">
    <w:name w:val="代码样式2 Char Char Char Char Char"/>
    <w:basedOn w:val="1Char"/>
    <w:link w:val="2CharCharCharChar"/>
    <w:rsid w:val="00D52653"/>
    <w:rPr>
      <w:rFonts w:ascii="Courier New" w:eastAsia="宋体" w:hAnsi="Courier New"/>
      <w:i/>
      <w:noProof/>
      <w:sz w:val="21"/>
      <w:lang w:val="en-US" w:eastAsia="zh-CN" w:bidi="ar-SA"/>
    </w:rPr>
  </w:style>
  <w:style w:type="paragraph" w:styleId="22">
    <w:name w:val="Body Text First Indent 2"/>
    <w:basedOn w:val="a3"/>
    <w:rsid w:val="009F2997"/>
    <w:pPr>
      <w:ind w:firstLineChars="200" w:firstLine="420"/>
    </w:pPr>
  </w:style>
  <w:style w:type="character" w:customStyle="1" w:styleId="Char6">
    <w:name w:val="缺省文本 Char"/>
    <w:link w:val="aff3"/>
    <w:rsid w:val="00BB4B38"/>
    <w:rPr>
      <w:rFonts w:eastAsia="宋体"/>
      <w:sz w:val="24"/>
      <w:szCs w:val="24"/>
      <w:lang w:val="en-US" w:eastAsia="zh-CN" w:bidi="ar-SA"/>
    </w:rPr>
  </w:style>
  <w:style w:type="paragraph" w:customStyle="1" w:styleId="2Char0">
    <w:name w:val="代码样式2 Char"/>
    <w:basedOn w:val="a3"/>
    <w:rsid w:val="00BB62F0"/>
    <w:pPr>
      <w:spacing w:line="360" w:lineRule="auto"/>
      <w:ind w:left="1418"/>
      <w:jc w:val="both"/>
    </w:pPr>
    <w:rPr>
      <w:rFonts w:ascii="Courier New" w:hAnsi="Courier New"/>
      <w:i/>
      <w:noProof/>
    </w:rPr>
  </w:style>
  <w:style w:type="paragraph" w:styleId="aff4">
    <w:name w:val="Plain Text"/>
    <w:basedOn w:val="a3"/>
    <w:rsid w:val="00A81AF3"/>
    <w:pPr>
      <w:autoSpaceDE/>
      <w:autoSpaceDN/>
      <w:adjustRightInd/>
      <w:jc w:val="both"/>
    </w:pPr>
    <w:rPr>
      <w:rFonts w:ascii="宋体" w:hAnsi="Courier New" w:cs="Courier New"/>
      <w:kern w:val="2"/>
      <w:szCs w:val="21"/>
    </w:rPr>
  </w:style>
  <w:style w:type="paragraph" w:styleId="HTML">
    <w:name w:val="HTML Preformatted"/>
    <w:basedOn w:val="a3"/>
    <w:rsid w:val="00C4082A"/>
    <w:pPr>
      <w:widowControl/>
      <w:shd w:val="clear" w:color="auto" w:fill="DADAD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宋体" w:hAnsi="宋体" w:cs="宋体"/>
      <w:sz w:val="18"/>
      <w:szCs w:val="18"/>
    </w:rPr>
  </w:style>
  <w:style w:type="character" w:customStyle="1" w:styleId="italic1">
    <w:name w:val="italic1"/>
    <w:rsid w:val="00C4082A"/>
    <w:rPr>
      <w:i/>
      <w:iCs/>
    </w:rPr>
  </w:style>
  <w:style w:type="character" w:customStyle="1" w:styleId="bold1">
    <w:name w:val="bold1"/>
    <w:rsid w:val="006016D4"/>
    <w:rPr>
      <w:b/>
      <w:bCs/>
    </w:rPr>
  </w:style>
  <w:style w:type="paragraph" w:customStyle="1" w:styleId="aff5">
    <w:name w:val="È±Ê¡ÎÄ±¾"/>
    <w:basedOn w:val="a3"/>
    <w:rsid w:val="00B4127E"/>
    <w:pPr>
      <w:widowControl/>
      <w:overflowPunct w:val="0"/>
      <w:spacing w:line="360" w:lineRule="auto"/>
      <w:ind w:firstLine="720"/>
      <w:textAlignment w:val="baseline"/>
    </w:pPr>
    <w:rPr>
      <w:rFonts w:ascii="宋体"/>
      <w:noProof/>
    </w:rPr>
  </w:style>
  <w:style w:type="character" w:customStyle="1" w:styleId="Char4">
    <w:name w:val="编程规则 Char"/>
    <w:link w:val="aff1"/>
    <w:rsid w:val="00B4127E"/>
    <w:rPr>
      <w:b/>
      <w:sz w:val="21"/>
    </w:rPr>
  </w:style>
  <w:style w:type="character" w:customStyle="1" w:styleId="Char7">
    <w:name w:val="编程建议 Char"/>
    <w:link w:val="a"/>
    <w:rsid w:val="00643A8C"/>
    <w:rPr>
      <w:b/>
      <w:sz w:val="21"/>
    </w:rPr>
  </w:style>
  <w:style w:type="character" w:customStyle="1" w:styleId="aff6">
    <w:name w:val="正文——代码"/>
    <w:rsid w:val="00181611"/>
    <w:rPr>
      <w:rFonts w:ascii="Courier New" w:eastAsia="Arial Unicode MS" w:hAnsi="Courier New"/>
      <w:szCs w:val="21"/>
    </w:rPr>
  </w:style>
  <w:style w:type="character" w:styleId="aff7">
    <w:name w:val="Strong"/>
    <w:uiPriority w:val="22"/>
    <w:qFormat/>
    <w:rsid w:val="00016A04"/>
    <w:rPr>
      <w:b/>
      <w:bCs/>
    </w:rPr>
  </w:style>
  <w:style w:type="paragraph" w:styleId="aff8">
    <w:name w:val="List Paragraph"/>
    <w:basedOn w:val="a3"/>
    <w:uiPriority w:val="34"/>
    <w:qFormat/>
    <w:rsid w:val="005A56A0"/>
    <w:pPr>
      <w:autoSpaceDE/>
      <w:autoSpaceDN/>
      <w:adjustRightInd/>
      <w:ind w:firstLineChars="200" w:firstLine="420"/>
      <w:jc w:val="both"/>
    </w:pPr>
    <w:rPr>
      <w:rFonts w:ascii="Calibri" w:hAnsi="Calibri"/>
      <w:kern w:val="2"/>
      <w:szCs w:val="22"/>
    </w:rPr>
  </w:style>
  <w:style w:type="character" w:customStyle="1" w:styleId="apple-converted-space">
    <w:name w:val="apple-converted-space"/>
    <w:basedOn w:val="a4"/>
    <w:rsid w:val="00B712D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pPr>
      <w:widowControl w:val="0"/>
      <w:jc w:val="both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918020">
      <w:bodyDiv w:val="1"/>
      <w:marLeft w:val="0"/>
      <w:marRight w:val="1200"/>
      <w:marTop w:val="0"/>
      <w:marBottom w:val="24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19630">
              <w:marLeft w:val="0"/>
              <w:marRight w:val="0"/>
              <w:marTop w:val="0"/>
              <w:marBottom w:val="0"/>
              <w:divBdr>
                <w:top w:val="single" w:sz="6" w:space="1" w:color="E0C6A6"/>
                <w:left w:val="single" w:sz="6" w:space="1" w:color="E0C6A6"/>
                <w:bottom w:val="single" w:sz="6" w:space="1" w:color="E0C6A6"/>
                <w:right w:val="single" w:sz="6" w:space="1" w:color="E0C6A6"/>
              </w:divBdr>
              <w:divsChild>
                <w:div w:id="112480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134068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15308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32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18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7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4804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25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033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361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327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711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8348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680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3503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4803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9144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81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4352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2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226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32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8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639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087613">
      <w:bodyDiv w:val="1"/>
      <w:marLeft w:val="0"/>
      <w:marRight w:val="1200"/>
      <w:marTop w:val="0"/>
      <w:marBottom w:val="24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63382">
      <w:bodyDiv w:val="1"/>
      <w:marLeft w:val="0"/>
      <w:marRight w:val="1200"/>
      <w:marTop w:val="0"/>
      <w:marBottom w:val="24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8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13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6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9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01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0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87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6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8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0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1995;&#32479;&#24037;&#31243;&#23460;\IPD\template\WORD&#25991;&#26723;&#27169;&#26495;&#26679;&#20363;(&#20013;&#33521;&#25991;)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32EE66-5C0B-493D-A450-113216E19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WORD文档模板样例(中英文).dot</Template>
  <TotalTime>1632</TotalTime>
  <Pages>1</Pages>
  <Words>438</Words>
  <Characters>2498</Characters>
  <Application>Microsoft Office Word</Application>
  <DocSecurity>0</DocSecurity>
  <Lines>20</Lines>
  <Paragraphs>5</Paragraphs>
  <ScaleCrop>false</ScaleCrop>
  <Company>Huawei Tech. Co.</Company>
  <LinksUpToDate>false</LinksUpToDate>
  <CharactersWithSpaces>2931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Huawei Technologies Co</dc:title>
  <dc:subject/>
  <dc:creator>huawei</dc:creator>
  <cp:keywords/>
  <cp:lastModifiedBy>LV</cp:lastModifiedBy>
  <cp:revision>216</cp:revision>
  <cp:lastPrinted>2002-11-15T03:49:00Z</cp:lastPrinted>
  <dcterms:created xsi:type="dcterms:W3CDTF">2013-08-20T08:33:00Z</dcterms:created>
  <dcterms:modified xsi:type="dcterms:W3CDTF">2017-04-10T09:14:00Z</dcterms:modified>
  <cp:category>其它</cp:category>
</cp:coreProperties>
</file>